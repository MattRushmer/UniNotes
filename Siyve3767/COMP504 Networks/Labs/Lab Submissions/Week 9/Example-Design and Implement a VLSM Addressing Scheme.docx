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C8C89" w14:textId="04F95073" w:rsidR="004D36D7" w:rsidRPr="00D83537" w:rsidRDefault="00D83537" w:rsidP="00813FDC">
      <w:pPr>
        <w:pStyle w:val="Heading1"/>
        <w:numPr>
          <w:ilvl w:val="0"/>
          <w:numId w:val="0"/>
        </w:numPr>
      </w:pPr>
      <w:r w:rsidRPr="00D83537">
        <w:t xml:space="preserve">Packet Tracer </w:t>
      </w:r>
      <w:r w:rsidR="009B0E33">
        <w:t>–</w:t>
      </w:r>
      <w:r w:rsidRPr="00D83537">
        <w:t xml:space="preserve"> </w:t>
      </w:r>
      <w:r w:rsidR="0073671F">
        <w:t>Design and Implement a VLSM Addressing Scheme</w:t>
      </w:r>
      <w:r w:rsidR="00636689">
        <w:t xml:space="preserve"> </w:t>
      </w:r>
      <w:r w:rsidRPr="00D83537">
        <w:t xml:space="preserve">                                                                                                 </w:t>
      </w:r>
    </w:p>
    <w:p w14:paraId="2147510E" w14:textId="2575D88B" w:rsidR="00523CD3" w:rsidRDefault="004327BA" w:rsidP="00DF204A">
      <w:pPr>
        <w:pStyle w:val="Heading1"/>
      </w:pPr>
      <w:r>
        <w:t>Instructions</w:t>
      </w:r>
    </w:p>
    <w:p w14:paraId="5D3E3BF9" w14:textId="77777777" w:rsidR="009D7AEF" w:rsidRPr="009D7AEF" w:rsidRDefault="009D7AEF" w:rsidP="009D7AEF">
      <w:pPr>
        <w:shd w:val="clear" w:color="auto" w:fill="FFFFFF"/>
        <w:spacing w:before="0" w:after="0" w:line="240" w:lineRule="auto"/>
        <w:textAlignment w:val="baseline"/>
        <w:rPr>
          <w:sz w:val="20"/>
        </w:rPr>
      </w:pPr>
      <w:r w:rsidRPr="009D7AEF">
        <w:rPr>
          <w:sz w:val="20"/>
        </w:rPr>
        <w:t>In this lab you will design a VLSM addressing scheme given a network address and host requirements. You will configure addressing on routers, switches, and network hosts.</w:t>
      </w:r>
    </w:p>
    <w:p w14:paraId="378FA297" w14:textId="467947C5" w:rsidR="009D7AEF" w:rsidRPr="009D7AEF" w:rsidRDefault="009D7AEF" w:rsidP="009D7AEF">
      <w:pPr>
        <w:numPr>
          <w:ilvl w:val="0"/>
          <w:numId w:val="19"/>
        </w:numPr>
        <w:shd w:val="clear" w:color="auto" w:fill="FFFFFF"/>
        <w:spacing w:before="0" w:after="0" w:line="240" w:lineRule="auto"/>
        <w:ind w:left="1272"/>
        <w:textAlignment w:val="baseline"/>
        <w:rPr>
          <w:sz w:val="20"/>
        </w:rPr>
      </w:pPr>
      <w:r w:rsidRPr="009D7AEF">
        <w:rPr>
          <w:sz w:val="20"/>
        </w:rPr>
        <w:t>Design a VLSM IP addressing scheme given requirements.</w:t>
      </w:r>
    </w:p>
    <w:p w14:paraId="1C5D3A3F" w14:textId="77777777" w:rsidR="009D7AEF" w:rsidRPr="009D7AEF" w:rsidRDefault="009D7AEF" w:rsidP="009D7AEF">
      <w:pPr>
        <w:numPr>
          <w:ilvl w:val="0"/>
          <w:numId w:val="19"/>
        </w:numPr>
        <w:shd w:val="clear" w:color="auto" w:fill="FFFFFF"/>
        <w:spacing w:before="0" w:after="0" w:line="240" w:lineRule="auto"/>
        <w:ind w:left="1272"/>
        <w:textAlignment w:val="baseline"/>
        <w:rPr>
          <w:sz w:val="20"/>
        </w:rPr>
      </w:pPr>
      <w:r w:rsidRPr="009D7AEF">
        <w:rPr>
          <w:sz w:val="20"/>
        </w:rPr>
        <w:t>Configure addressing on network devices and hosts.</w:t>
      </w:r>
    </w:p>
    <w:p w14:paraId="3F904FFD" w14:textId="77777777" w:rsidR="009D7AEF" w:rsidRPr="009D7AEF" w:rsidRDefault="009D7AEF" w:rsidP="009D7AEF">
      <w:pPr>
        <w:numPr>
          <w:ilvl w:val="0"/>
          <w:numId w:val="19"/>
        </w:numPr>
        <w:shd w:val="clear" w:color="auto" w:fill="FFFFFF"/>
        <w:spacing w:before="0" w:after="0" w:line="240" w:lineRule="auto"/>
        <w:ind w:left="1272"/>
        <w:textAlignment w:val="baseline"/>
        <w:rPr>
          <w:sz w:val="20"/>
        </w:rPr>
      </w:pPr>
      <w:r w:rsidRPr="009D7AEF">
        <w:rPr>
          <w:sz w:val="20"/>
        </w:rPr>
        <w:t>Verify IP connectivity.</w:t>
      </w:r>
    </w:p>
    <w:p w14:paraId="1E59733B" w14:textId="5F83A200" w:rsidR="009D7AEF" w:rsidRPr="009D7AEF" w:rsidRDefault="009D7AEF" w:rsidP="009D7AEF">
      <w:pPr>
        <w:numPr>
          <w:ilvl w:val="0"/>
          <w:numId w:val="19"/>
        </w:numPr>
        <w:shd w:val="clear" w:color="auto" w:fill="FFFFFF"/>
        <w:spacing w:before="0" w:after="0" w:line="240" w:lineRule="auto"/>
        <w:ind w:left="1272"/>
        <w:textAlignment w:val="baseline"/>
        <w:rPr>
          <w:sz w:val="20"/>
        </w:rPr>
      </w:pPr>
      <w:proofErr w:type="gramStart"/>
      <w:r w:rsidRPr="009D7AEF">
        <w:rPr>
          <w:sz w:val="20"/>
        </w:rPr>
        <w:t>Troubleshoot</w:t>
      </w:r>
      <w:proofErr w:type="gramEnd"/>
      <w:r w:rsidRPr="009D7AEF">
        <w:rPr>
          <w:sz w:val="20"/>
        </w:rPr>
        <w:t xml:space="preserve"> connectivity issues as required.</w:t>
      </w:r>
    </w:p>
    <w:p w14:paraId="748472F6" w14:textId="15673BD6" w:rsidR="00D9688E" w:rsidRDefault="00D9688E" w:rsidP="00B843C5">
      <w:pPr>
        <w:pStyle w:val="BodyTextL25"/>
        <w:ind w:left="0"/>
        <w:jc w:val="center"/>
      </w:pPr>
    </w:p>
    <w:p w14:paraId="29DAB3EB" w14:textId="32BD6EAB" w:rsidR="00331439" w:rsidRDefault="00DA5874" w:rsidP="00DA5874">
      <w:pPr>
        <w:shd w:val="clear" w:color="auto" w:fill="FFFFFF"/>
        <w:spacing w:after="0" w:line="240" w:lineRule="auto"/>
        <w:textAlignment w:val="baseline"/>
        <w:rPr>
          <w:sz w:val="20"/>
        </w:rPr>
      </w:pPr>
      <w:r>
        <w:rPr>
          <w:sz w:val="20"/>
        </w:rPr>
        <w:t xml:space="preserve">1. </w:t>
      </w:r>
      <w:r w:rsidR="00ED5EA9" w:rsidRPr="00DA5874">
        <w:rPr>
          <w:sz w:val="20"/>
        </w:rPr>
        <w:t>Design</w:t>
      </w:r>
      <w:r w:rsidR="009D7AEF" w:rsidRPr="00DA5874">
        <w:rPr>
          <w:sz w:val="20"/>
        </w:rPr>
        <w:t xml:space="preserve"> the </w:t>
      </w:r>
      <w:r w:rsidR="00691D90" w:rsidRPr="00DA5874">
        <w:rPr>
          <w:sz w:val="20"/>
        </w:rPr>
        <w:t>topology diagram below</w:t>
      </w:r>
      <w:r w:rsidR="00ED5EA9" w:rsidRPr="00DA5874">
        <w:rPr>
          <w:sz w:val="20"/>
        </w:rPr>
        <w:t xml:space="preserve"> </w:t>
      </w:r>
      <w:r w:rsidRPr="00DA5874">
        <w:rPr>
          <w:sz w:val="20"/>
        </w:rPr>
        <w:t xml:space="preserve">in packet tracer </w:t>
      </w:r>
    </w:p>
    <w:p w14:paraId="2CF95FE1" w14:textId="2853A0DE" w:rsidR="00DA5874" w:rsidRPr="00DA5874" w:rsidRDefault="0052785C" w:rsidP="00DA5874">
      <w:pPr>
        <w:shd w:val="clear" w:color="auto" w:fill="FFFFFF"/>
        <w:spacing w:after="0" w:line="240" w:lineRule="auto"/>
        <w:textAlignment w:val="baseline"/>
        <w:rPr>
          <w:sz w:val="20"/>
        </w:rPr>
      </w:pPr>
      <w:r w:rsidRPr="0052785C">
        <w:rPr>
          <w:noProof/>
          <w:sz w:val="20"/>
        </w:rPr>
        <w:drawing>
          <wp:inline distT="0" distB="0" distL="0" distR="0" wp14:anchorId="5C7BA713" wp14:editId="346F3964">
            <wp:extent cx="3497047" cy="2580100"/>
            <wp:effectExtent l="0" t="0" r="8255" b="0"/>
            <wp:docPr id="918554334" name="Picture 1" descr="A computer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54334" name="Picture 1" descr="A computer diagram of a serv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7047" cy="25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5E73" w14:textId="77777777" w:rsidR="00B843C5" w:rsidRDefault="00B843C5" w:rsidP="00B843C5">
      <w:pPr>
        <w:pStyle w:val="BodyTextL25"/>
        <w:ind w:left="0"/>
        <w:jc w:val="center"/>
      </w:pPr>
    </w:p>
    <w:p w14:paraId="48FB801D" w14:textId="217F6118" w:rsidR="00DA6E8B" w:rsidRDefault="00DA6E8B" w:rsidP="00DA6E8B">
      <w:pPr>
        <w:pStyle w:val="BodyTextL25"/>
        <w:ind w:left="0"/>
      </w:pPr>
      <w:r>
        <w:t xml:space="preserve">Scenario: </w:t>
      </w:r>
      <w:r w:rsidR="00CC64AD">
        <w:t xml:space="preserve">You have given the </w:t>
      </w:r>
      <w:r w:rsidR="00E9513B">
        <w:t>network</w:t>
      </w:r>
      <w:r w:rsidR="00CC64AD">
        <w:t xml:space="preserve"> address: 10.</w:t>
      </w:r>
      <w:r w:rsidR="00E9513B">
        <w:t>1.1.0/24 by your customer</w:t>
      </w:r>
      <w:r w:rsidR="00227145">
        <w:t>. The host requirements are given based on the above topology</w:t>
      </w:r>
      <w:r w:rsidR="002A5F91">
        <w:t xml:space="preserve">. Please note that ES-1 LAN requires 11 hosts. </w:t>
      </w:r>
      <w:r w:rsidR="00227145">
        <w:t xml:space="preserve"> </w:t>
      </w:r>
    </w:p>
    <w:p w14:paraId="4EAF40F3" w14:textId="0694BC57" w:rsidR="00CB4E8E" w:rsidRDefault="00CB4E8E" w:rsidP="00546301">
      <w:pPr>
        <w:pStyle w:val="BodyTextL25"/>
        <w:numPr>
          <w:ilvl w:val="0"/>
          <w:numId w:val="21"/>
        </w:numPr>
      </w:pPr>
      <w:r>
        <w:t>Arrange the host requirements in a table format</w:t>
      </w:r>
      <w:r w:rsidR="002A5F91">
        <w:t xml:space="preserve"> from the subnet or network that requires more hosts to the smaller number of hosts. </w:t>
      </w:r>
    </w:p>
    <w:p w14:paraId="21719F6C" w14:textId="6CFB13E6" w:rsidR="00691D90" w:rsidRDefault="00546301" w:rsidP="00691D90">
      <w:pPr>
        <w:pStyle w:val="BodyTextL25"/>
        <w:numPr>
          <w:ilvl w:val="0"/>
          <w:numId w:val="21"/>
        </w:numPr>
      </w:pPr>
      <w:r>
        <w:t xml:space="preserve">Create </w:t>
      </w:r>
      <w:r w:rsidR="005E359E">
        <w:t xml:space="preserve">the addressing </w:t>
      </w:r>
      <w:r w:rsidR="007F2AEB">
        <w:t xml:space="preserve">design and document your design </w:t>
      </w:r>
      <w:r w:rsidR="00EE39F4">
        <w:t>in a table format</w:t>
      </w:r>
      <w:r w:rsidR="00691D90">
        <w:t xml:space="preserve">. </w:t>
      </w:r>
    </w:p>
    <w:p w14:paraId="5DEB5A86" w14:textId="77777777" w:rsidR="00691D90" w:rsidRPr="00E31033" w:rsidRDefault="00691D90" w:rsidP="00691D90">
      <w:pPr>
        <w:spacing w:before="0" w:after="160" w:line="278" w:lineRule="auto"/>
        <w:rPr>
          <w:sz w:val="20"/>
        </w:rPr>
      </w:pPr>
      <w:r w:rsidRPr="00E31033">
        <w:rPr>
          <w:sz w:val="20"/>
        </w:rPr>
        <w:t>In IPv4, every subnet mask is 32 bits long. These bits are divided into:</w:t>
      </w:r>
    </w:p>
    <w:p w14:paraId="28FCBEDE" w14:textId="77777777" w:rsidR="00691D90" w:rsidRPr="00E31033" w:rsidRDefault="00691D90" w:rsidP="00691D90">
      <w:pPr>
        <w:numPr>
          <w:ilvl w:val="0"/>
          <w:numId w:val="27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Network bits (ones): define the network portion.</w:t>
      </w:r>
    </w:p>
    <w:p w14:paraId="03330B9E" w14:textId="77777777" w:rsidR="00691D90" w:rsidRPr="00E31033" w:rsidRDefault="00691D90" w:rsidP="00691D90">
      <w:pPr>
        <w:numPr>
          <w:ilvl w:val="0"/>
          <w:numId w:val="27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Host bits (zeros): define the number of available addresses for hosts.</w:t>
      </w:r>
    </w:p>
    <w:p w14:paraId="58514C04" w14:textId="77777777" w:rsidR="00691D90" w:rsidRPr="00E31033" w:rsidRDefault="00691D90" w:rsidP="00691D90">
      <w:pPr>
        <w:spacing w:before="0" w:after="160" w:line="278" w:lineRule="auto"/>
        <w:rPr>
          <w:sz w:val="20"/>
        </w:rPr>
      </w:pPr>
      <w:r w:rsidRPr="00E31033">
        <w:rPr>
          <w:sz w:val="20"/>
        </w:rPr>
        <w:t>To calculate the number of usable host addresses in a subnet, we use the formula:</w:t>
      </w:r>
    </w:p>
    <w:p w14:paraId="41DE2852" w14:textId="77777777" w:rsidR="00691D90" w:rsidRPr="00E31033" w:rsidRDefault="00691D90" w:rsidP="00691D90">
      <w:pPr>
        <w:spacing w:before="0" w:after="160" w:line="278" w:lineRule="auto"/>
        <w:rPr>
          <w:sz w:val="20"/>
        </w:rPr>
      </w:pPr>
      <w:r w:rsidRPr="00E31033">
        <w:rPr>
          <w:sz w:val="20"/>
        </w:rPr>
        <w:t>2^n - 2</w:t>
      </w:r>
      <w:r w:rsidRPr="00E31033">
        <w:rPr>
          <w:sz w:val="20"/>
        </w:rPr>
        <w:br/>
        <w:t>where n is the number of zeros (host bits) in the subnet mask.</w:t>
      </w:r>
    </w:p>
    <w:p w14:paraId="02BDADBB" w14:textId="77777777" w:rsidR="00691D90" w:rsidRPr="00E31033" w:rsidRDefault="00691D90" w:rsidP="00691D90">
      <w:pPr>
        <w:spacing w:before="0" w:after="160" w:line="278" w:lineRule="auto"/>
        <w:rPr>
          <w:sz w:val="20"/>
        </w:rPr>
      </w:pPr>
      <w:r w:rsidRPr="00E31033">
        <w:rPr>
          <w:sz w:val="20"/>
        </w:rPr>
        <w:t>The prefix (CIDR notation) is calculated by subtracting the number of host bits from 32:</w:t>
      </w:r>
    </w:p>
    <w:p w14:paraId="41BE8D8A" w14:textId="77777777" w:rsidR="00691D90" w:rsidRPr="00E31033" w:rsidRDefault="00691D90" w:rsidP="00691D90">
      <w:pPr>
        <w:spacing w:before="0" w:after="160" w:line="278" w:lineRule="auto"/>
        <w:rPr>
          <w:sz w:val="20"/>
        </w:rPr>
      </w:pPr>
      <w:r w:rsidRPr="00E31033">
        <w:rPr>
          <w:sz w:val="20"/>
        </w:rPr>
        <w:t>Prefix=32−n</w:t>
      </w:r>
    </w:p>
    <w:p w14:paraId="4648C03A" w14:textId="77777777" w:rsidR="00691D90" w:rsidRPr="00E31033" w:rsidRDefault="00691D90" w:rsidP="00691D90">
      <w:pPr>
        <w:spacing w:before="0" w:after="160" w:line="278" w:lineRule="auto"/>
        <w:rPr>
          <w:sz w:val="20"/>
        </w:rPr>
      </w:pPr>
      <w:r w:rsidRPr="00E31033">
        <w:rPr>
          <w:sz w:val="20"/>
        </w:rPr>
        <w:t>Once the prefix is determined, we calculate:</w:t>
      </w:r>
    </w:p>
    <w:p w14:paraId="70033A6C" w14:textId="77777777" w:rsidR="00691D90" w:rsidRPr="00E31033" w:rsidRDefault="00691D90" w:rsidP="00691D90">
      <w:pPr>
        <w:numPr>
          <w:ilvl w:val="0"/>
          <w:numId w:val="28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lastRenderedPageBreak/>
        <w:t>Network Address: starting point of the subnet.</w:t>
      </w:r>
    </w:p>
    <w:p w14:paraId="46E53AC5" w14:textId="77777777" w:rsidR="00691D90" w:rsidRPr="00E31033" w:rsidRDefault="00691D90" w:rsidP="00691D90">
      <w:pPr>
        <w:numPr>
          <w:ilvl w:val="0"/>
          <w:numId w:val="28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First Usable Host: Network Address + 1</w:t>
      </w:r>
    </w:p>
    <w:p w14:paraId="630C6304" w14:textId="77777777" w:rsidR="00691D90" w:rsidRPr="00E31033" w:rsidRDefault="00691D90" w:rsidP="00691D90">
      <w:pPr>
        <w:numPr>
          <w:ilvl w:val="0"/>
          <w:numId w:val="28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Last Usable Host: Network Address + (2^n - 2)</w:t>
      </w:r>
    </w:p>
    <w:p w14:paraId="6D3F8D48" w14:textId="77777777" w:rsidR="00691D90" w:rsidRPr="00E31033" w:rsidRDefault="00691D90" w:rsidP="00691D90">
      <w:pPr>
        <w:numPr>
          <w:ilvl w:val="0"/>
          <w:numId w:val="28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Broadcast Address: Last Host + 1</w:t>
      </w:r>
    </w:p>
    <w:p w14:paraId="3A1BF486" w14:textId="77777777" w:rsidR="00691D90" w:rsidRPr="00E31033" w:rsidRDefault="00691D90" w:rsidP="00691D90">
      <w:pPr>
        <w:numPr>
          <w:ilvl w:val="0"/>
          <w:numId w:val="28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Next Network Address: Broadcast Address + 1</w:t>
      </w:r>
    </w:p>
    <w:p w14:paraId="5D808BC6" w14:textId="77777777" w:rsidR="00691D90" w:rsidRPr="00E31033" w:rsidRDefault="00691D90" w:rsidP="00691D90">
      <w:pPr>
        <w:spacing w:before="0" w:after="160" w:line="278" w:lineRule="auto"/>
        <w:rPr>
          <w:sz w:val="20"/>
        </w:rPr>
      </w:pPr>
      <w:r w:rsidRPr="00E31033">
        <w:rPr>
          <w:sz w:val="20"/>
        </w:rPr>
        <w:t>1. WS2-LAN (47 hosts)</w:t>
      </w:r>
    </w:p>
    <w:p w14:paraId="277F15A1" w14:textId="1C1282E5" w:rsidR="00691D90" w:rsidRPr="00E31033" w:rsidRDefault="00691D90" w:rsidP="00691D90">
      <w:pPr>
        <w:numPr>
          <w:ilvl w:val="0"/>
          <w:numId w:val="29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2</w:t>
      </w:r>
      <w:r>
        <w:rPr>
          <w:sz w:val="20"/>
        </w:rPr>
        <w:t>^</w:t>
      </w:r>
      <w:r w:rsidRPr="00E31033">
        <w:rPr>
          <w:sz w:val="20"/>
        </w:rPr>
        <w:t>6−2=62→ n = 6, so prefix = 32 - 6 = /26</w:t>
      </w:r>
    </w:p>
    <w:p w14:paraId="516D8E24" w14:textId="77777777" w:rsidR="00691D90" w:rsidRPr="00E31033" w:rsidRDefault="00691D90" w:rsidP="00691D90">
      <w:pPr>
        <w:numPr>
          <w:ilvl w:val="0"/>
          <w:numId w:val="29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Network Address: 10.1.1.0/26</w:t>
      </w:r>
    </w:p>
    <w:p w14:paraId="72F2CDF2" w14:textId="77777777" w:rsidR="00691D90" w:rsidRPr="00E31033" w:rsidRDefault="00691D90" w:rsidP="00691D90">
      <w:pPr>
        <w:numPr>
          <w:ilvl w:val="0"/>
          <w:numId w:val="29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First Host: 10.1.1.1</w:t>
      </w:r>
    </w:p>
    <w:p w14:paraId="67D3B911" w14:textId="77777777" w:rsidR="00691D90" w:rsidRPr="00E31033" w:rsidRDefault="00691D90" w:rsidP="00691D90">
      <w:pPr>
        <w:numPr>
          <w:ilvl w:val="0"/>
          <w:numId w:val="29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Last Host: 10.1.1.62</w:t>
      </w:r>
    </w:p>
    <w:p w14:paraId="406FC0A1" w14:textId="77777777" w:rsidR="00691D90" w:rsidRPr="00E31033" w:rsidRDefault="00691D90" w:rsidP="00691D90">
      <w:pPr>
        <w:numPr>
          <w:ilvl w:val="0"/>
          <w:numId w:val="29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Broadcast Address: 10.1.1.63</w:t>
      </w:r>
    </w:p>
    <w:p w14:paraId="1A3DB935" w14:textId="77777777" w:rsidR="00691D90" w:rsidRPr="00E31033" w:rsidRDefault="00691D90" w:rsidP="00691D90">
      <w:pPr>
        <w:numPr>
          <w:ilvl w:val="0"/>
          <w:numId w:val="29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Next Network Address: 10.1.1.64</w:t>
      </w:r>
    </w:p>
    <w:p w14:paraId="4CF6DC20" w14:textId="77777777" w:rsidR="00691D90" w:rsidRPr="00E31033" w:rsidRDefault="00691D90" w:rsidP="00691D90">
      <w:pPr>
        <w:spacing w:before="0" w:after="160" w:line="278" w:lineRule="auto"/>
        <w:rPr>
          <w:sz w:val="20"/>
        </w:rPr>
      </w:pPr>
      <w:r w:rsidRPr="00E31033">
        <w:rPr>
          <w:sz w:val="20"/>
        </w:rPr>
        <w:t>2. ES2-LAN (28 hosts)</w:t>
      </w:r>
    </w:p>
    <w:p w14:paraId="3567A878" w14:textId="0D345BE5" w:rsidR="00691D90" w:rsidRPr="00E31033" w:rsidRDefault="00691D90" w:rsidP="00691D90">
      <w:pPr>
        <w:numPr>
          <w:ilvl w:val="0"/>
          <w:numId w:val="30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2</w:t>
      </w:r>
      <w:r>
        <w:rPr>
          <w:sz w:val="20"/>
        </w:rPr>
        <w:t>^</w:t>
      </w:r>
      <w:r w:rsidRPr="00E31033">
        <w:rPr>
          <w:sz w:val="20"/>
        </w:rPr>
        <w:t>5−2=30→ n = 5, so prefix = /27</w:t>
      </w:r>
    </w:p>
    <w:p w14:paraId="64B6CC33" w14:textId="77777777" w:rsidR="00691D90" w:rsidRPr="00E31033" w:rsidRDefault="00691D90" w:rsidP="00691D90">
      <w:pPr>
        <w:numPr>
          <w:ilvl w:val="0"/>
          <w:numId w:val="30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Network Address: 10.1.1.64/27</w:t>
      </w:r>
    </w:p>
    <w:p w14:paraId="53C49ABD" w14:textId="77777777" w:rsidR="00691D90" w:rsidRPr="00E31033" w:rsidRDefault="00691D90" w:rsidP="00691D90">
      <w:pPr>
        <w:numPr>
          <w:ilvl w:val="0"/>
          <w:numId w:val="30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First Host: 10.1.1.65</w:t>
      </w:r>
    </w:p>
    <w:p w14:paraId="3871392D" w14:textId="77777777" w:rsidR="00691D90" w:rsidRPr="00E31033" w:rsidRDefault="00691D90" w:rsidP="00691D90">
      <w:pPr>
        <w:numPr>
          <w:ilvl w:val="0"/>
          <w:numId w:val="30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Last Host: 10.1.1.94</w:t>
      </w:r>
    </w:p>
    <w:p w14:paraId="6AAB3821" w14:textId="77777777" w:rsidR="00691D90" w:rsidRPr="00E31033" w:rsidRDefault="00691D90" w:rsidP="00691D90">
      <w:pPr>
        <w:numPr>
          <w:ilvl w:val="0"/>
          <w:numId w:val="30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Broadcast Address: 10.1.1.95</w:t>
      </w:r>
    </w:p>
    <w:p w14:paraId="45954073" w14:textId="77777777" w:rsidR="00691D90" w:rsidRPr="00E31033" w:rsidRDefault="00691D90" w:rsidP="00691D90">
      <w:pPr>
        <w:numPr>
          <w:ilvl w:val="0"/>
          <w:numId w:val="30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Next Network Address: 10.1.1.96</w:t>
      </w:r>
    </w:p>
    <w:p w14:paraId="09D65C4A" w14:textId="77777777" w:rsidR="00691D90" w:rsidRPr="00E31033" w:rsidRDefault="00691D90" w:rsidP="00691D90">
      <w:pPr>
        <w:spacing w:before="0" w:after="160" w:line="278" w:lineRule="auto"/>
        <w:rPr>
          <w:sz w:val="20"/>
        </w:rPr>
      </w:pPr>
      <w:r w:rsidRPr="00E31033">
        <w:rPr>
          <w:sz w:val="20"/>
        </w:rPr>
        <w:t>3. ES1-LAN (11 hosts)</w:t>
      </w:r>
    </w:p>
    <w:p w14:paraId="7F9F348F" w14:textId="2CB6055B" w:rsidR="00691D90" w:rsidRPr="00E31033" w:rsidRDefault="00691D90" w:rsidP="00691D90">
      <w:pPr>
        <w:numPr>
          <w:ilvl w:val="0"/>
          <w:numId w:val="31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2</w:t>
      </w:r>
      <w:r>
        <w:rPr>
          <w:sz w:val="20"/>
        </w:rPr>
        <w:t>^</w:t>
      </w:r>
      <w:r w:rsidRPr="00E31033">
        <w:rPr>
          <w:sz w:val="20"/>
        </w:rPr>
        <w:t>4−2=14→ n = 4, so prefix = /28</w:t>
      </w:r>
    </w:p>
    <w:p w14:paraId="19B03C33" w14:textId="77777777" w:rsidR="00691D90" w:rsidRPr="00E31033" w:rsidRDefault="00691D90" w:rsidP="00691D90">
      <w:pPr>
        <w:numPr>
          <w:ilvl w:val="0"/>
          <w:numId w:val="31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Network Address: 10.1.1.96/28</w:t>
      </w:r>
    </w:p>
    <w:p w14:paraId="190239E3" w14:textId="77777777" w:rsidR="00691D90" w:rsidRPr="00E31033" w:rsidRDefault="00691D90" w:rsidP="00691D90">
      <w:pPr>
        <w:numPr>
          <w:ilvl w:val="0"/>
          <w:numId w:val="31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First Host: 10.1.1.97</w:t>
      </w:r>
    </w:p>
    <w:p w14:paraId="05736647" w14:textId="77777777" w:rsidR="00691D90" w:rsidRPr="00E31033" w:rsidRDefault="00691D90" w:rsidP="00691D90">
      <w:pPr>
        <w:numPr>
          <w:ilvl w:val="0"/>
          <w:numId w:val="31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Last Host: 10.1.1.110</w:t>
      </w:r>
    </w:p>
    <w:p w14:paraId="372756BC" w14:textId="77777777" w:rsidR="00691D90" w:rsidRPr="00E31033" w:rsidRDefault="00691D90" w:rsidP="00691D90">
      <w:pPr>
        <w:numPr>
          <w:ilvl w:val="0"/>
          <w:numId w:val="31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Broadcast Address: 10.1.1.111</w:t>
      </w:r>
    </w:p>
    <w:p w14:paraId="7B3732D3" w14:textId="77777777" w:rsidR="00691D90" w:rsidRPr="00E31033" w:rsidRDefault="00691D90" w:rsidP="00691D90">
      <w:pPr>
        <w:numPr>
          <w:ilvl w:val="0"/>
          <w:numId w:val="31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Next Network Address: 10.1.1.112</w:t>
      </w:r>
    </w:p>
    <w:p w14:paraId="0FA5C244" w14:textId="77777777" w:rsidR="00691D90" w:rsidRPr="00E31033" w:rsidRDefault="00691D90" w:rsidP="00691D90">
      <w:pPr>
        <w:spacing w:before="0" w:after="160" w:line="278" w:lineRule="auto"/>
        <w:rPr>
          <w:sz w:val="20"/>
        </w:rPr>
      </w:pPr>
      <w:r w:rsidRPr="00E31033">
        <w:rPr>
          <w:sz w:val="20"/>
        </w:rPr>
        <w:t>4. WS1-LAN (5 hosts)</w:t>
      </w:r>
    </w:p>
    <w:p w14:paraId="651A56AF" w14:textId="256EE51F" w:rsidR="00691D90" w:rsidRPr="00E31033" w:rsidRDefault="00691D90" w:rsidP="00691D90">
      <w:pPr>
        <w:numPr>
          <w:ilvl w:val="0"/>
          <w:numId w:val="32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2</w:t>
      </w:r>
      <w:r>
        <w:rPr>
          <w:sz w:val="20"/>
        </w:rPr>
        <w:t>^</w:t>
      </w:r>
      <w:r w:rsidRPr="00E31033">
        <w:rPr>
          <w:sz w:val="20"/>
        </w:rPr>
        <w:t>3−2=6→ n = 3, so prefix = /29</w:t>
      </w:r>
    </w:p>
    <w:p w14:paraId="3E7C6951" w14:textId="77777777" w:rsidR="00691D90" w:rsidRPr="00E31033" w:rsidRDefault="00691D90" w:rsidP="00691D90">
      <w:pPr>
        <w:numPr>
          <w:ilvl w:val="0"/>
          <w:numId w:val="32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Network Address: 10.1.1.112/29</w:t>
      </w:r>
    </w:p>
    <w:p w14:paraId="45E117ED" w14:textId="77777777" w:rsidR="00691D90" w:rsidRPr="00E31033" w:rsidRDefault="00691D90" w:rsidP="00691D90">
      <w:pPr>
        <w:numPr>
          <w:ilvl w:val="0"/>
          <w:numId w:val="32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First Host: 10.1.1.113</w:t>
      </w:r>
    </w:p>
    <w:p w14:paraId="675FAE38" w14:textId="77777777" w:rsidR="00691D90" w:rsidRPr="00E31033" w:rsidRDefault="00691D90" w:rsidP="00691D90">
      <w:pPr>
        <w:numPr>
          <w:ilvl w:val="0"/>
          <w:numId w:val="32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lastRenderedPageBreak/>
        <w:t>Last Host: 10.1.1.118</w:t>
      </w:r>
    </w:p>
    <w:p w14:paraId="5CAB935A" w14:textId="77777777" w:rsidR="00691D90" w:rsidRPr="00E31033" w:rsidRDefault="00691D90" w:rsidP="00691D90">
      <w:pPr>
        <w:numPr>
          <w:ilvl w:val="0"/>
          <w:numId w:val="32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Broadcast Address: 10.1.1.119</w:t>
      </w:r>
    </w:p>
    <w:p w14:paraId="3D40CAF2" w14:textId="77777777" w:rsidR="00691D90" w:rsidRPr="00E31033" w:rsidRDefault="00691D90" w:rsidP="00691D90">
      <w:pPr>
        <w:numPr>
          <w:ilvl w:val="0"/>
          <w:numId w:val="32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Next Network Address: 10.1.1.120</w:t>
      </w:r>
    </w:p>
    <w:p w14:paraId="79B68B4A" w14:textId="77777777" w:rsidR="00691D90" w:rsidRPr="00E31033" w:rsidRDefault="00691D90" w:rsidP="00691D90">
      <w:pPr>
        <w:spacing w:before="0" w:after="160" w:line="278" w:lineRule="auto"/>
        <w:rPr>
          <w:sz w:val="20"/>
        </w:rPr>
      </w:pPr>
      <w:r w:rsidRPr="00E31033">
        <w:rPr>
          <w:sz w:val="20"/>
        </w:rPr>
        <w:t>5. WAN (2 hosts)</w:t>
      </w:r>
    </w:p>
    <w:p w14:paraId="6B0A8CDE" w14:textId="1BC12E8D" w:rsidR="00691D90" w:rsidRPr="00E31033" w:rsidRDefault="00691D90" w:rsidP="00691D90">
      <w:pPr>
        <w:numPr>
          <w:ilvl w:val="0"/>
          <w:numId w:val="33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2</w:t>
      </w:r>
      <w:r>
        <w:rPr>
          <w:sz w:val="20"/>
        </w:rPr>
        <w:t>^</w:t>
      </w:r>
      <w:r w:rsidRPr="00E31033">
        <w:rPr>
          <w:sz w:val="20"/>
        </w:rPr>
        <w:t>2−2=2 → n = 2, so prefix = /30</w:t>
      </w:r>
    </w:p>
    <w:p w14:paraId="0ECB0B93" w14:textId="77777777" w:rsidR="00691D90" w:rsidRPr="00E31033" w:rsidRDefault="00691D90" w:rsidP="00691D90">
      <w:pPr>
        <w:numPr>
          <w:ilvl w:val="0"/>
          <w:numId w:val="33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Network Address: 10.1.1.120/30</w:t>
      </w:r>
    </w:p>
    <w:p w14:paraId="1E87C1AC" w14:textId="77777777" w:rsidR="00691D90" w:rsidRPr="00E31033" w:rsidRDefault="00691D90" w:rsidP="00691D90">
      <w:pPr>
        <w:numPr>
          <w:ilvl w:val="0"/>
          <w:numId w:val="33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First Host: 10.1.1.121</w:t>
      </w:r>
    </w:p>
    <w:p w14:paraId="591DB0F6" w14:textId="77777777" w:rsidR="00691D90" w:rsidRPr="00E31033" w:rsidRDefault="00691D90" w:rsidP="00691D90">
      <w:pPr>
        <w:numPr>
          <w:ilvl w:val="0"/>
          <w:numId w:val="33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Last Host: 10.1.1.122</w:t>
      </w:r>
    </w:p>
    <w:p w14:paraId="631AA029" w14:textId="77777777" w:rsidR="00691D90" w:rsidRPr="00E31033" w:rsidRDefault="00691D90" w:rsidP="00691D90">
      <w:pPr>
        <w:numPr>
          <w:ilvl w:val="0"/>
          <w:numId w:val="33"/>
        </w:numPr>
        <w:spacing w:before="0" w:after="160" w:line="278" w:lineRule="auto"/>
        <w:rPr>
          <w:sz w:val="20"/>
        </w:rPr>
      </w:pPr>
      <w:r w:rsidRPr="00E31033">
        <w:rPr>
          <w:sz w:val="20"/>
        </w:rPr>
        <w:t>Broadcast Address: 10.1.1.123</w:t>
      </w:r>
    </w:p>
    <w:p w14:paraId="08A50CB2" w14:textId="26F635A5" w:rsidR="00B843C5" w:rsidRPr="00691D90" w:rsidRDefault="00691D90" w:rsidP="00691D90">
      <w:pPr>
        <w:rPr>
          <w:sz w:val="20"/>
        </w:rPr>
      </w:pPr>
      <w:r w:rsidRPr="00691D90">
        <w:rPr>
          <w:sz w:val="20"/>
        </w:rPr>
        <w:t xml:space="preserve">Note: We do not use broadcast addresses for </w:t>
      </w:r>
      <w:r w:rsidRPr="00691D90">
        <w:rPr>
          <w:sz w:val="20"/>
        </w:rPr>
        <w:t>network</w:t>
      </w:r>
      <w:r w:rsidRPr="00691D90">
        <w:rPr>
          <w:sz w:val="20"/>
        </w:rPr>
        <w:t xml:space="preserve"> configuration. </w:t>
      </w:r>
    </w:p>
    <w:p w14:paraId="31A366EA" w14:textId="77777777" w:rsidR="00D9688E" w:rsidRPr="00636689" w:rsidRDefault="00D9688E" w:rsidP="00636689">
      <w:pPr>
        <w:pStyle w:val="BodyTextL25"/>
        <w:ind w:left="0"/>
      </w:pPr>
    </w:p>
    <w:tbl>
      <w:tblPr>
        <w:tblW w:w="108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1624"/>
        <w:gridCol w:w="2015"/>
        <w:gridCol w:w="1957"/>
        <w:gridCol w:w="1760"/>
        <w:gridCol w:w="1760"/>
      </w:tblGrid>
      <w:tr w:rsidR="00A21F7A" w:rsidRPr="00A21F7A" w14:paraId="32FBC483" w14:textId="77777777" w:rsidTr="00A21F7A">
        <w:trPr>
          <w:trHeight w:val="440"/>
          <w:tblHeader/>
        </w:trPr>
        <w:tc>
          <w:tcPr>
            <w:tcW w:w="1711" w:type="dxa"/>
            <w:tcBorders>
              <w:top w:val="nil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0965092F" w14:textId="77777777" w:rsidR="00A21F7A" w:rsidRPr="00A21F7A" w:rsidRDefault="00A21F7A" w:rsidP="00A21F7A">
            <w:pPr>
              <w:spacing w:before="0" w:after="0" w:line="230" w:lineRule="atLeast"/>
              <w:jc w:val="center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A21F7A">
              <w:rPr>
                <w:rFonts w:eastAsia="Times New Roman" w:cs="Arial"/>
                <w:b/>
                <w:bCs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Subnet Description</w:t>
            </w:r>
          </w:p>
        </w:tc>
        <w:tc>
          <w:tcPr>
            <w:tcW w:w="1624" w:type="dxa"/>
            <w:tcBorders>
              <w:top w:val="nil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041E05E0" w14:textId="77777777" w:rsidR="00A21F7A" w:rsidRPr="00A21F7A" w:rsidRDefault="00A21F7A" w:rsidP="00A21F7A">
            <w:pPr>
              <w:spacing w:before="0" w:after="0" w:line="230" w:lineRule="atLeast"/>
              <w:jc w:val="center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A21F7A">
              <w:rPr>
                <w:rFonts w:eastAsia="Times New Roman" w:cs="Arial"/>
                <w:b/>
                <w:bCs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Number of Hosts Needed</w:t>
            </w:r>
          </w:p>
        </w:tc>
        <w:tc>
          <w:tcPr>
            <w:tcW w:w="2015" w:type="dxa"/>
            <w:tcBorders>
              <w:top w:val="nil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0ED425E4" w14:textId="77777777" w:rsidR="00A21F7A" w:rsidRPr="00A21F7A" w:rsidRDefault="00A21F7A" w:rsidP="00A21F7A">
            <w:pPr>
              <w:spacing w:before="0" w:after="0" w:line="230" w:lineRule="atLeast"/>
              <w:jc w:val="center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A21F7A">
              <w:rPr>
                <w:rFonts w:eastAsia="Times New Roman" w:cs="Arial"/>
                <w:b/>
                <w:bCs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Network Address/CIDR</w:t>
            </w:r>
          </w:p>
        </w:tc>
        <w:tc>
          <w:tcPr>
            <w:tcW w:w="1957" w:type="dxa"/>
            <w:tcBorders>
              <w:top w:val="nil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7BBE4230" w14:textId="77777777" w:rsidR="00A21F7A" w:rsidRPr="00A21F7A" w:rsidRDefault="00A21F7A" w:rsidP="00A21F7A">
            <w:pPr>
              <w:spacing w:before="0" w:after="0" w:line="230" w:lineRule="atLeast"/>
              <w:jc w:val="center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A21F7A">
              <w:rPr>
                <w:rFonts w:eastAsia="Times New Roman" w:cs="Arial"/>
                <w:b/>
                <w:bCs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First Usable Host Address</w:t>
            </w:r>
          </w:p>
        </w:tc>
        <w:tc>
          <w:tcPr>
            <w:tcW w:w="1760" w:type="dxa"/>
            <w:tcBorders>
              <w:top w:val="nil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4CFE2BA4" w14:textId="77777777" w:rsidR="00A21F7A" w:rsidRPr="00A21F7A" w:rsidRDefault="00A21F7A" w:rsidP="00A21F7A">
            <w:pPr>
              <w:spacing w:before="0" w:after="0" w:line="230" w:lineRule="atLeast"/>
              <w:jc w:val="center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A21F7A">
              <w:rPr>
                <w:rFonts w:eastAsia="Times New Roman" w:cs="Arial"/>
                <w:b/>
                <w:bCs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Last Usable Host Address</w:t>
            </w:r>
          </w:p>
        </w:tc>
        <w:tc>
          <w:tcPr>
            <w:tcW w:w="1760" w:type="dxa"/>
            <w:tcBorders>
              <w:top w:val="nil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4DDD0453" w14:textId="77777777" w:rsidR="00A21F7A" w:rsidRPr="00A21F7A" w:rsidRDefault="00A21F7A" w:rsidP="00A21F7A">
            <w:pPr>
              <w:spacing w:before="0" w:after="0" w:line="230" w:lineRule="atLeast"/>
              <w:jc w:val="center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A21F7A">
              <w:rPr>
                <w:rFonts w:eastAsia="Times New Roman" w:cs="Arial"/>
                <w:b/>
                <w:bCs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Broadcast Address</w:t>
            </w:r>
          </w:p>
        </w:tc>
      </w:tr>
      <w:tr w:rsidR="00A21F7A" w:rsidRPr="00A21F7A" w14:paraId="678BE98D" w14:textId="77777777" w:rsidTr="00A21F7A">
        <w:trPr>
          <w:trHeight w:val="214"/>
        </w:trPr>
        <w:tc>
          <w:tcPr>
            <w:tcW w:w="1711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7FAE9FB1" w14:textId="77717555" w:rsidR="00A21F7A" w:rsidRPr="00A21F7A" w:rsidRDefault="00091529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WS2-LAN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69313BCA" w14:textId="28A402DC" w:rsidR="00A21F7A" w:rsidRPr="00A21F7A" w:rsidRDefault="00091529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47</w:t>
            </w:r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20CFA334" w14:textId="6E7D1585" w:rsidR="00A21F7A" w:rsidRPr="00A21F7A" w:rsidRDefault="00091529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10.1.1.0/26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58B4CE2B" w14:textId="19345DBA" w:rsidR="00A21F7A" w:rsidRPr="00A21F7A" w:rsidRDefault="00091529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10.1.1.1/26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2B561E04" w14:textId="1B37D713" w:rsidR="00A21F7A" w:rsidRPr="00A21F7A" w:rsidRDefault="00091529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10.1.1.62/26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21CA437D" w14:textId="100EE7D7" w:rsidR="00A21F7A" w:rsidRPr="00A21F7A" w:rsidRDefault="00091529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10.1.1.63/26</w:t>
            </w:r>
          </w:p>
        </w:tc>
      </w:tr>
      <w:tr w:rsidR="00A21F7A" w:rsidRPr="00A21F7A" w14:paraId="50518EE3" w14:textId="77777777" w:rsidTr="00A21F7A">
        <w:trPr>
          <w:trHeight w:val="225"/>
        </w:trPr>
        <w:tc>
          <w:tcPr>
            <w:tcW w:w="1711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7D8BA993" w14:textId="18313C57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ES2-LAN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71F5670F" w14:textId="63996336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28</w:t>
            </w:r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6E7F919F" w14:textId="49BAB8EE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10.1.1.64/27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2F02859C" w14:textId="0527C8A9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10.1.1.65/27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0ECC8D76" w14:textId="480419C1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10.1.1.94/27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585BAEE6" w14:textId="42F648DA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10.1.1.95/27</w:t>
            </w:r>
          </w:p>
        </w:tc>
      </w:tr>
      <w:tr w:rsidR="00A21F7A" w:rsidRPr="00A21F7A" w14:paraId="4B080000" w14:textId="77777777" w:rsidTr="00A21F7A">
        <w:trPr>
          <w:trHeight w:val="214"/>
        </w:trPr>
        <w:tc>
          <w:tcPr>
            <w:tcW w:w="1711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63E3726E" w14:textId="37A5F8DD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ES1-LAN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27A9C93E" w14:textId="103E5ED1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11</w:t>
            </w:r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379A1CDA" w14:textId="35E329E5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10.1.1.96/28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2E519C0E" w14:textId="4F7ABD14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10.1.1.97/28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0BDC9C28" w14:textId="4E40DC2E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10.1.1.110/28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295F608E" w14:textId="6BC9683D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10.1.1.111/28</w:t>
            </w:r>
          </w:p>
        </w:tc>
      </w:tr>
      <w:tr w:rsidR="00A21F7A" w:rsidRPr="00A21F7A" w14:paraId="135F18F6" w14:textId="77777777" w:rsidTr="00A21F7A">
        <w:trPr>
          <w:trHeight w:val="214"/>
        </w:trPr>
        <w:tc>
          <w:tcPr>
            <w:tcW w:w="1711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0CF4E6BB" w14:textId="26383AF1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WS1-LAN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2A444889" w14:textId="5639F9A7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5</w:t>
            </w:r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189F76E1" w14:textId="2A8A8C49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10.1.1.112/29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38A057AD" w14:textId="4C71DA76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10.1.1.113/29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7A505BB0" w14:textId="538F9C83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10.1.1.118/29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77DA78F4" w14:textId="7A03A4C3" w:rsidR="00A21F7A" w:rsidRPr="00A21F7A" w:rsidRDefault="00B435CE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10.1.1.119/29</w:t>
            </w:r>
          </w:p>
        </w:tc>
      </w:tr>
      <w:tr w:rsidR="00A21F7A" w:rsidRPr="00A21F7A" w14:paraId="2472BB95" w14:textId="77777777" w:rsidTr="00A21F7A">
        <w:trPr>
          <w:trHeight w:val="225"/>
        </w:trPr>
        <w:tc>
          <w:tcPr>
            <w:tcW w:w="1711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vAlign w:val="bottom"/>
            <w:hideMark/>
          </w:tcPr>
          <w:p w14:paraId="424D53A2" w14:textId="5C2740AF" w:rsidR="00A21F7A" w:rsidRPr="00A21F7A" w:rsidRDefault="00777FCA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WAN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2B8E4585" w14:textId="68E95702" w:rsidR="00A21F7A" w:rsidRPr="00A21F7A" w:rsidRDefault="00777FCA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</w:t>
            </w:r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0C0DC6BA" w14:textId="628FA35D" w:rsidR="00A21F7A" w:rsidRPr="00A21F7A" w:rsidRDefault="00777FCA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10.1.1.120/30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078D8505" w14:textId="2B44DE87" w:rsidR="00A21F7A" w:rsidRPr="00A21F7A" w:rsidRDefault="00777FCA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10.1.1.121/30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5B34D42D" w14:textId="390558F4" w:rsidR="00A21F7A" w:rsidRPr="00A21F7A" w:rsidRDefault="00777FCA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10.1.1.122/30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6" w:type="dxa"/>
              <w:left w:w="108" w:type="dxa"/>
              <w:bottom w:w="6" w:type="dxa"/>
              <w:right w:w="108" w:type="dxa"/>
            </w:tcMar>
            <w:hideMark/>
          </w:tcPr>
          <w:p w14:paraId="14BCA781" w14:textId="010E8A5C" w:rsidR="00A21F7A" w:rsidRPr="00A21F7A" w:rsidRDefault="00777FCA" w:rsidP="00A21F7A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10.1.1.123/30</w:t>
            </w:r>
          </w:p>
        </w:tc>
      </w:tr>
    </w:tbl>
    <w:p w14:paraId="4885129B" w14:textId="77777777" w:rsidR="000F535F" w:rsidRDefault="000F535F" w:rsidP="000F535F">
      <w:pPr>
        <w:pStyle w:val="BodyTextL25"/>
        <w:ind w:left="0"/>
      </w:pPr>
    </w:p>
    <w:p w14:paraId="434B120F" w14:textId="4E695622" w:rsidR="000F535F" w:rsidRDefault="000F535F" w:rsidP="000F535F">
      <w:pPr>
        <w:pStyle w:val="BodyTextL25"/>
        <w:numPr>
          <w:ilvl w:val="0"/>
          <w:numId w:val="21"/>
        </w:numPr>
      </w:pPr>
      <w:r>
        <w:t>Configuration requirements</w:t>
      </w:r>
      <w:r w:rsidR="00B95111">
        <w:t>:</w:t>
      </w:r>
    </w:p>
    <w:p w14:paraId="705E5422" w14:textId="77777777" w:rsidR="00AD29BD" w:rsidRPr="00AD29BD" w:rsidRDefault="00AD29BD" w:rsidP="00AD29BD">
      <w:pPr>
        <w:pStyle w:val="BodyTextL25"/>
      </w:pPr>
      <w:r w:rsidRPr="00AD29BD">
        <w:t>Note: You will configure addressing on all devices and hosts in the network.</w:t>
      </w:r>
    </w:p>
    <w:p w14:paraId="20598BA0" w14:textId="38733780" w:rsidR="00AD29BD" w:rsidRDefault="00AD29BD" w:rsidP="00AD29BD">
      <w:pPr>
        <w:pStyle w:val="BodyTextL25"/>
        <w:numPr>
          <w:ilvl w:val="0"/>
          <w:numId w:val="25"/>
        </w:numPr>
      </w:pPr>
      <w:r w:rsidRPr="00AD29BD">
        <w:t>Assign the first usable IP addresses in the appropriate subnets to [[</w:t>
      </w:r>
      <w:r w:rsidR="00765ACB">
        <w:t>East</w:t>
      </w:r>
      <w:r w:rsidRPr="00AD29BD">
        <w:t>]] for the two LAN links and the WAN link.</w:t>
      </w:r>
    </w:p>
    <w:p w14:paraId="34053B22" w14:textId="63461EC3" w:rsidR="00AD29BD" w:rsidRDefault="00AD29BD" w:rsidP="00AD29BD">
      <w:pPr>
        <w:pStyle w:val="BodyTextL25"/>
        <w:numPr>
          <w:ilvl w:val="0"/>
          <w:numId w:val="25"/>
        </w:numPr>
      </w:pPr>
      <w:r w:rsidRPr="00AD29BD">
        <w:t>Assign the first usable IP addresses in the appropriate subnets to [[</w:t>
      </w:r>
      <w:r w:rsidR="00765ACB">
        <w:t>West</w:t>
      </w:r>
      <w:r w:rsidRPr="00AD29BD">
        <w:t>]] for the two LANs links. Assign the last usable IP address for the WAN link.</w:t>
      </w:r>
    </w:p>
    <w:p w14:paraId="40AAC603" w14:textId="77777777" w:rsidR="00AD29BD" w:rsidRDefault="00AD29BD" w:rsidP="00AD29BD">
      <w:pPr>
        <w:pStyle w:val="BodyTextL25"/>
        <w:numPr>
          <w:ilvl w:val="0"/>
          <w:numId w:val="25"/>
        </w:numPr>
      </w:pPr>
      <w:r w:rsidRPr="00AD29BD">
        <w:t>Assign the second usable IP addresses in the appropriate subnets to the switches.</w:t>
      </w:r>
    </w:p>
    <w:p w14:paraId="7B603000" w14:textId="77777777" w:rsidR="00AD29BD" w:rsidRDefault="00AD29BD" w:rsidP="00AD29BD">
      <w:pPr>
        <w:pStyle w:val="BodyTextL25"/>
        <w:numPr>
          <w:ilvl w:val="0"/>
          <w:numId w:val="25"/>
        </w:numPr>
      </w:pPr>
      <w:r w:rsidRPr="00AD29BD">
        <w:t>The switch management interface should be reachable from hosts on all of the LANs.</w:t>
      </w:r>
    </w:p>
    <w:p w14:paraId="40E104E7" w14:textId="77777777" w:rsidR="00AD29BD" w:rsidRDefault="00AD29BD" w:rsidP="00AD29BD">
      <w:pPr>
        <w:pStyle w:val="BodyTextL25"/>
        <w:numPr>
          <w:ilvl w:val="0"/>
          <w:numId w:val="25"/>
        </w:numPr>
      </w:pPr>
      <w:r w:rsidRPr="00AD29BD">
        <w:t>Assign the last usable IP addresses in the appropriate subnets to the hosts.</w:t>
      </w:r>
    </w:p>
    <w:p w14:paraId="5FC0EEC7" w14:textId="75A7C943" w:rsidR="00AD29BD" w:rsidRPr="00AD29BD" w:rsidRDefault="00AD29BD" w:rsidP="00AD29BD">
      <w:pPr>
        <w:pStyle w:val="BodyTextL25"/>
        <w:numPr>
          <w:ilvl w:val="0"/>
          <w:numId w:val="25"/>
        </w:numPr>
      </w:pPr>
      <w:r w:rsidRPr="00AD29BD">
        <w:t>If the addressing design and implementation are correct, all hosts and devices should be reachable over the network.</w:t>
      </w:r>
    </w:p>
    <w:p w14:paraId="1A6F9133" w14:textId="0AEF35C0" w:rsidR="00B95111" w:rsidRDefault="00B161C4" w:rsidP="00B95111">
      <w:pPr>
        <w:pStyle w:val="BodyTextL25"/>
      </w:pPr>
      <w:r>
        <w:t xml:space="preserve">Hint: you need to </w:t>
      </w:r>
      <w:r w:rsidR="00F418BF">
        <w:t xml:space="preserve">create a table for assigning IP addresses </w:t>
      </w:r>
      <w:r w:rsidR="002352E9">
        <w:t>to ea</w:t>
      </w:r>
      <w:r w:rsidR="000851C5">
        <w:t xml:space="preserve">ch device and interface as based on the above configuration requirements. </w:t>
      </w:r>
      <w:r w:rsidR="00724C8E">
        <w:t>The table format is similar to the below table:</w:t>
      </w:r>
    </w:p>
    <w:tbl>
      <w:tblPr>
        <w:tblW w:w="108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1775"/>
        <w:gridCol w:w="2237"/>
        <w:gridCol w:w="2779"/>
        <w:gridCol w:w="2345"/>
      </w:tblGrid>
      <w:tr w:rsidR="000040F7" w:rsidRPr="000040F7" w14:paraId="23A6F0EC" w14:textId="77777777" w:rsidTr="000040F7">
        <w:trPr>
          <w:trHeight w:val="614"/>
          <w:tblHeader/>
        </w:trPr>
        <w:tc>
          <w:tcPr>
            <w:tcW w:w="1714" w:type="dxa"/>
            <w:tcBorders>
              <w:top w:val="nil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4FBD0746" w14:textId="77777777" w:rsidR="000040F7" w:rsidRPr="000040F7" w:rsidRDefault="000040F7" w:rsidP="000040F7">
            <w:pPr>
              <w:spacing w:before="0" w:after="0" w:line="230" w:lineRule="atLeast"/>
              <w:jc w:val="center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b/>
                <w:bCs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Device</w:t>
            </w:r>
          </w:p>
        </w:tc>
        <w:tc>
          <w:tcPr>
            <w:tcW w:w="1775" w:type="dxa"/>
            <w:tcBorders>
              <w:top w:val="nil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21CCE857" w14:textId="77777777" w:rsidR="000040F7" w:rsidRPr="000040F7" w:rsidRDefault="000040F7" w:rsidP="000040F7">
            <w:pPr>
              <w:spacing w:before="0" w:after="0" w:line="230" w:lineRule="atLeast"/>
              <w:jc w:val="center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b/>
                <w:bCs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Interface</w:t>
            </w:r>
          </w:p>
        </w:tc>
        <w:tc>
          <w:tcPr>
            <w:tcW w:w="2237" w:type="dxa"/>
            <w:tcBorders>
              <w:top w:val="nil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4CFA1843" w14:textId="77777777" w:rsidR="000040F7" w:rsidRPr="000040F7" w:rsidRDefault="000040F7" w:rsidP="000040F7">
            <w:pPr>
              <w:spacing w:before="0" w:after="0" w:line="230" w:lineRule="atLeast"/>
              <w:jc w:val="center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b/>
                <w:bCs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Address</w:t>
            </w:r>
          </w:p>
        </w:tc>
        <w:tc>
          <w:tcPr>
            <w:tcW w:w="2779" w:type="dxa"/>
            <w:tcBorders>
              <w:top w:val="nil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3181A732" w14:textId="77777777" w:rsidR="000040F7" w:rsidRPr="000040F7" w:rsidRDefault="000040F7" w:rsidP="000040F7">
            <w:pPr>
              <w:spacing w:before="0" w:after="0" w:line="230" w:lineRule="atLeast"/>
              <w:jc w:val="center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b/>
                <w:bCs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Subnet Mask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55F7EF5F" w14:textId="77777777" w:rsidR="000040F7" w:rsidRPr="000040F7" w:rsidRDefault="000040F7" w:rsidP="000040F7">
            <w:pPr>
              <w:spacing w:before="0" w:after="0" w:line="230" w:lineRule="atLeast"/>
              <w:jc w:val="center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b/>
                <w:bCs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Default Gateway</w:t>
            </w:r>
          </w:p>
        </w:tc>
      </w:tr>
      <w:tr w:rsidR="000040F7" w:rsidRPr="000040F7" w14:paraId="35F12B87" w14:textId="77777777" w:rsidTr="000040F7">
        <w:trPr>
          <w:trHeight w:val="357"/>
        </w:trPr>
        <w:tc>
          <w:tcPr>
            <w:tcW w:w="1714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5675464E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i/>
                <w:iCs/>
                <w:color w:val="FFFFFF"/>
                <w:sz w:val="20"/>
                <w:szCs w:val="20"/>
                <w:bdr w:val="none" w:sz="0" w:space="0" w:color="auto" w:frame="1"/>
                <w:lang w:val="en-NZ" w:eastAsia="en-NZ"/>
              </w:rPr>
              <w:t>East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6C16FD7E" w14:textId="63838A4F" w:rsidR="000040F7" w:rsidRPr="000040F7" w:rsidRDefault="000705DE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Gig0/0/0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4907BED6" w14:textId="7853D860" w:rsidR="000040F7" w:rsidRPr="000040F7" w:rsidRDefault="00DC084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10.1.1.97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4930FF85" w14:textId="5480DB3B" w:rsidR="000040F7" w:rsidRPr="000040F7" w:rsidRDefault="00DC084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255.255.255.240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77C75ABE" w14:textId="4BC93185" w:rsidR="000040F7" w:rsidRPr="000040F7" w:rsidRDefault="00DC084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N/A</w:t>
            </w:r>
          </w:p>
        </w:tc>
      </w:tr>
      <w:tr w:rsidR="000040F7" w:rsidRPr="000040F7" w14:paraId="7A2A0F70" w14:textId="77777777" w:rsidTr="000040F7">
        <w:trPr>
          <w:trHeight w:val="357"/>
        </w:trPr>
        <w:tc>
          <w:tcPr>
            <w:tcW w:w="1714" w:type="dxa"/>
            <w:tcBorders>
              <w:top w:val="nil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001FA14E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EE0000"/>
                <w:sz w:val="20"/>
                <w:szCs w:val="20"/>
                <w:bdr w:val="none" w:sz="0" w:space="0" w:color="auto" w:frame="1"/>
                <w:lang w:val="en-NZ" w:eastAsia="en-NZ"/>
              </w:rPr>
              <w:t>East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587BD6D8" w14:textId="35D16477" w:rsidR="000040F7" w:rsidRPr="000040F7" w:rsidRDefault="000705DE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Gig0/0/1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21EE0E70" w14:textId="0CF06F26" w:rsidR="000040F7" w:rsidRPr="000040F7" w:rsidRDefault="00DC084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10.1.1.65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44ACAB1D" w14:textId="69F21DB4" w:rsidR="000040F7" w:rsidRPr="000040F7" w:rsidRDefault="00DC084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255.255.255.224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2F2D5BDE" w14:textId="5850966D" w:rsidR="000040F7" w:rsidRPr="000040F7" w:rsidRDefault="00DC084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N/A</w:t>
            </w:r>
          </w:p>
        </w:tc>
      </w:tr>
      <w:tr w:rsidR="000040F7" w:rsidRPr="000040F7" w14:paraId="57F7E2E2" w14:textId="77777777" w:rsidTr="000040F7">
        <w:trPr>
          <w:trHeight w:val="357"/>
        </w:trPr>
        <w:tc>
          <w:tcPr>
            <w:tcW w:w="1714" w:type="dxa"/>
            <w:tcBorders>
              <w:top w:val="nil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3A9F39F1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i/>
                <w:iCs/>
                <w:color w:val="FFFFFF"/>
                <w:sz w:val="20"/>
                <w:szCs w:val="20"/>
                <w:bdr w:val="none" w:sz="0" w:space="0" w:color="auto" w:frame="1"/>
                <w:lang w:val="en-NZ" w:eastAsia="en-NZ"/>
              </w:rPr>
              <w:lastRenderedPageBreak/>
              <w:t>East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097EAEF1" w14:textId="0091F01E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S</w:t>
            </w:r>
            <w:r w:rsidR="009E2B6E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e0</w:t>
            </w:r>
            <w:r w:rsidR="000705DE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/1/0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5C0A059A" w14:textId="6630D73F" w:rsidR="000040F7" w:rsidRPr="000040F7" w:rsidRDefault="009E2B6E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10.1.1.121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0785CBAD" w14:textId="2311C141" w:rsidR="000040F7" w:rsidRPr="000040F7" w:rsidRDefault="009E2B6E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255.255.255.252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32E36073" w14:textId="48B814E4" w:rsidR="000040F7" w:rsidRPr="000040F7" w:rsidRDefault="00DC084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N/A</w:t>
            </w:r>
          </w:p>
        </w:tc>
      </w:tr>
      <w:tr w:rsidR="000040F7" w:rsidRPr="000040F7" w14:paraId="0B6CBE11" w14:textId="77777777" w:rsidTr="000040F7">
        <w:trPr>
          <w:trHeight w:val="357"/>
        </w:trPr>
        <w:tc>
          <w:tcPr>
            <w:tcW w:w="1714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5BC7E066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i/>
                <w:iCs/>
                <w:color w:val="FFFFFF"/>
                <w:sz w:val="20"/>
                <w:szCs w:val="20"/>
                <w:bdr w:val="none" w:sz="0" w:space="0" w:color="auto" w:frame="1"/>
                <w:lang w:val="en-NZ" w:eastAsia="en-NZ"/>
              </w:rPr>
              <w:t>West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1DF8A344" w14:textId="382388B8" w:rsidR="000040F7" w:rsidRPr="000040F7" w:rsidRDefault="000705DE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Gig0/0/1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669C24FE" w14:textId="7BD095A5" w:rsidR="000040F7" w:rsidRPr="000040F7" w:rsidRDefault="00DC084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10.1.1.113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0F441472" w14:textId="5D878489" w:rsidR="000040F7" w:rsidRPr="000040F7" w:rsidRDefault="00DC084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255.255.255.248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41D109AB" w14:textId="51338FBA" w:rsidR="000040F7" w:rsidRPr="000040F7" w:rsidRDefault="00DC084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N/A</w:t>
            </w:r>
          </w:p>
        </w:tc>
      </w:tr>
      <w:tr w:rsidR="000040F7" w:rsidRPr="000040F7" w14:paraId="1D6E8C6B" w14:textId="77777777" w:rsidTr="000040F7">
        <w:trPr>
          <w:trHeight w:val="357"/>
        </w:trPr>
        <w:tc>
          <w:tcPr>
            <w:tcW w:w="1714" w:type="dxa"/>
            <w:tcBorders>
              <w:top w:val="nil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65C43697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EE0000"/>
                <w:sz w:val="20"/>
                <w:szCs w:val="20"/>
                <w:bdr w:val="none" w:sz="0" w:space="0" w:color="auto" w:frame="1"/>
                <w:lang w:val="en-NZ" w:eastAsia="en-NZ"/>
              </w:rPr>
              <w:t>West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336F2356" w14:textId="50A4DDE1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G</w:t>
            </w:r>
            <w:r w:rsidR="000705DE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ig0/0/0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49AB63F9" w14:textId="0327CCCB" w:rsidR="000040F7" w:rsidRPr="000040F7" w:rsidRDefault="002060B5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4F27171B" w14:textId="362E21D7" w:rsidR="000040F7" w:rsidRPr="000040F7" w:rsidRDefault="002060B5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255.255.255.192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29AE43DF" w14:textId="2722C217" w:rsidR="000040F7" w:rsidRPr="000040F7" w:rsidRDefault="002060B5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N/A</w:t>
            </w:r>
          </w:p>
        </w:tc>
      </w:tr>
      <w:tr w:rsidR="000040F7" w:rsidRPr="000040F7" w14:paraId="0FD0C0B8" w14:textId="77777777" w:rsidTr="000040F7">
        <w:trPr>
          <w:trHeight w:val="357"/>
        </w:trPr>
        <w:tc>
          <w:tcPr>
            <w:tcW w:w="1714" w:type="dxa"/>
            <w:tcBorders>
              <w:top w:val="nil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350DA682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i/>
                <w:iCs/>
                <w:color w:val="FFFFFF"/>
                <w:sz w:val="20"/>
                <w:szCs w:val="20"/>
                <w:bdr w:val="none" w:sz="0" w:space="0" w:color="auto" w:frame="1"/>
                <w:lang w:val="en-NZ" w:eastAsia="en-NZ"/>
              </w:rPr>
              <w:t>West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67B9A78F" w14:textId="7EE9C0E5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S</w:t>
            </w:r>
            <w:r w:rsidR="00DC0842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e0</w:t>
            </w:r>
            <w:r w:rsidR="000705DE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/1/0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585E0D16" w14:textId="0DE54F4D" w:rsidR="000040F7" w:rsidRPr="000040F7" w:rsidRDefault="002060B5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10.1.1.122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2B28F3AA" w14:textId="22D02426" w:rsidR="000040F7" w:rsidRPr="000040F7" w:rsidRDefault="002060B5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255.255.255.252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5D187F19" w14:textId="1AF4EE68" w:rsidR="000040F7" w:rsidRPr="000040F7" w:rsidRDefault="002060B5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N/A</w:t>
            </w:r>
          </w:p>
        </w:tc>
      </w:tr>
      <w:tr w:rsidR="000040F7" w:rsidRPr="000040F7" w14:paraId="46B40C0C" w14:textId="77777777" w:rsidTr="000040F7">
        <w:trPr>
          <w:trHeight w:val="357"/>
        </w:trPr>
        <w:tc>
          <w:tcPr>
            <w:tcW w:w="1714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567E1621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EE0000"/>
                <w:sz w:val="20"/>
                <w:szCs w:val="20"/>
                <w:bdr w:val="none" w:sz="0" w:space="0" w:color="auto" w:frame="1"/>
                <w:lang w:val="en-NZ" w:eastAsia="en-NZ"/>
              </w:rPr>
              <w:t>ES-1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3E23CE2C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VLAN 1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7EA9542F" w14:textId="76966934" w:rsidR="000040F7" w:rsidRPr="000040F7" w:rsidRDefault="009E70DA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10.1.1.98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410F85FC" w14:textId="6F975EDC" w:rsidR="000040F7" w:rsidRPr="000040F7" w:rsidRDefault="009E70DA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255.255.255.240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0B93F894" w14:textId="7390499E" w:rsidR="000040F7" w:rsidRPr="000040F7" w:rsidRDefault="004416D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10.1.1.97</w:t>
            </w:r>
          </w:p>
        </w:tc>
      </w:tr>
      <w:tr w:rsidR="000040F7" w:rsidRPr="000040F7" w14:paraId="63E99E5D" w14:textId="77777777" w:rsidTr="000040F7">
        <w:trPr>
          <w:trHeight w:val="357"/>
        </w:trPr>
        <w:tc>
          <w:tcPr>
            <w:tcW w:w="1714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043F10BD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EE0000"/>
                <w:sz w:val="20"/>
                <w:szCs w:val="20"/>
                <w:bdr w:val="none" w:sz="0" w:space="0" w:color="auto" w:frame="1"/>
                <w:lang w:val="en-NZ" w:eastAsia="en-NZ"/>
              </w:rPr>
              <w:t>ES-2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0271D71D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VLAN 1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64562CB4" w14:textId="329FFB4C" w:rsidR="000040F7" w:rsidRPr="000040F7" w:rsidRDefault="009E70DA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10.1.1.66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58FDE5EF" w14:textId="598B1524" w:rsidR="000040F7" w:rsidRPr="000040F7" w:rsidRDefault="009E70DA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255.255.255.224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1F6AEBED" w14:textId="6031B95E" w:rsidR="000040F7" w:rsidRPr="000040F7" w:rsidRDefault="004416D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10.1.1.65</w:t>
            </w:r>
          </w:p>
        </w:tc>
      </w:tr>
      <w:tr w:rsidR="000040F7" w:rsidRPr="000040F7" w14:paraId="16C73CAB" w14:textId="77777777" w:rsidTr="000040F7">
        <w:trPr>
          <w:trHeight w:val="357"/>
        </w:trPr>
        <w:tc>
          <w:tcPr>
            <w:tcW w:w="1714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146D49A1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EE0000"/>
                <w:sz w:val="20"/>
                <w:szCs w:val="20"/>
                <w:bdr w:val="none" w:sz="0" w:space="0" w:color="auto" w:frame="1"/>
                <w:lang w:val="en-NZ" w:eastAsia="en-NZ"/>
              </w:rPr>
              <w:t>WS-1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3FAE51EC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VLAN 1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1D899990" w14:textId="32BFFAC6" w:rsidR="000040F7" w:rsidRPr="000040F7" w:rsidRDefault="009E70DA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10.1.1.114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42D4E016" w14:textId="6650837A" w:rsidR="000040F7" w:rsidRPr="000040F7" w:rsidRDefault="009E70DA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255.255.255.248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7BA57D5C" w14:textId="1A711AF9" w:rsidR="000040F7" w:rsidRPr="000040F7" w:rsidRDefault="004416D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10.1.1.113</w:t>
            </w:r>
          </w:p>
        </w:tc>
      </w:tr>
      <w:tr w:rsidR="000040F7" w:rsidRPr="000040F7" w14:paraId="40CBD18D" w14:textId="77777777" w:rsidTr="000040F7">
        <w:trPr>
          <w:trHeight w:val="357"/>
        </w:trPr>
        <w:tc>
          <w:tcPr>
            <w:tcW w:w="1714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746F248A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EE0000"/>
                <w:sz w:val="20"/>
                <w:szCs w:val="20"/>
                <w:bdr w:val="none" w:sz="0" w:space="0" w:color="auto" w:frame="1"/>
                <w:lang w:val="en-NZ" w:eastAsia="en-NZ"/>
              </w:rPr>
              <w:t>WS-2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66D9B9B7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VLAN 1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49B69DC9" w14:textId="25A7B19E" w:rsidR="000040F7" w:rsidRPr="000040F7" w:rsidRDefault="009E70DA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10.1.1.2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7DD00EF8" w14:textId="6BDA7E3E" w:rsidR="000040F7" w:rsidRPr="000040F7" w:rsidRDefault="009E70DA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255.255.255.192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31DB2FF6" w14:textId="7104243C" w:rsidR="000040F7" w:rsidRPr="000040F7" w:rsidRDefault="004416D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</w:t>
            </w:r>
          </w:p>
        </w:tc>
      </w:tr>
      <w:tr w:rsidR="000040F7" w:rsidRPr="000040F7" w14:paraId="7B7F668E" w14:textId="77777777" w:rsidTr="000040F7">
        <w:trPr>
          <w:trHeight w:val="357"/>
        </w:trPr>
        <w:tc>
          <w:tcPr>
            <w:tcW w:w="1714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6632D840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EE0000"/>
                <w:sz w:val="20"/>
                <w:szCs w:val="20"/>
                <w:bdr w:val="none" w:sz="0" w:space="0" w:color="auto" w:frame="1"/>
                <w:lang w:val="en-NZ" w:eastAsia="en-NZ"/>
              </w:rPr>
              <w:t>PC E1-22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479EFAC6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NIC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39074A82" w14:textId="04B4CBD6" w:rsidR="000040F7" w:rsidRPr="000040F7" w:rsidRDefault="009E70DA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10.1.1.110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67C22920" w14:textId="256641ED" w:rsidR="000040F7" w:rsidRPr="000040F7" w:rsidRDefault="009E70DA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255.255.255.240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1EB0B0E8" w14:textId="2068D772" w:rsidR="000040F7" w:rsidRPr="000040F7" w:rsidRDefault="004416D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10.1.1.97</w:t>
            </w:r>
          </w:p>
        </w:tc>
      </w:tr>
      <w:tr w:rsidR="000040F7" w:rsidRPr="000040F7" w14:paraId="1B517676" w14:textId="77777777" w:rsidTr="000040F7">
        <w:trPr>
          <w:trHeight w:val="357"/>
        </w:trPr>
        <w:tc>
          <w:tcPr>
            <w:tcW w:w="1714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618E5137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EE0000"/>
                <w:sz w:val="20"/>
                <w:szCs w:val="20"/>
                <w:bdr w:val="none" w:sz="0" w:space="0" w:color="auto" w:frame="1"/>
                <w:lang w:val="en-NZ" w:eastAsia="en-NZ"/>
              </w:rPr>
              <w:t>PC E2-47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2BCEA018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NIC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30E08EE3" w14:textId="0CA84D39" w:rsidR="000040F7" w:rsidRPr="000040F7" w:rsidRDefault="009E70DA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10.1.1.94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31D66FF6" w14:textId="31D98490" w:rsidR="000040F7" w:rsidRPr="000040F7" w:rsidRDefault="009E70DA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255.255.255.224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0A91ED83" w14:textId="4D937929" w:rsidR="000040F7" w:rsidRPr="000040F7" w:rsidRDefault="004416D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10.1.1.65</w:t>
            </w:r>
          </w:p>
        </w:tc>
      </w:tr>
      <w:tr w:rsidR="000040F7" w:rsidRPr="000040F7" w14:paraId="14208927" w14:textId="77777777" w:rsidTr="000040F7">
        <w:trPr>
          <w:trHeight w:val="357"/>
        </w:trPr>
        <w:tc>
          <w:tcPr>
            <w:tcW w:w="1714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1F3A455E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EE0000"/>
                <w:sz w:val="20"/>
                <w:szCs w:val="20"/>
                <w:bdr w:val="none" w:sz="0" w:space="0" w:color="auto" w:frame="1"/>
                <w:lang w:val="en-NZ" w:eastAsia="en-NZ"/>
              </w:rPr>
              <w:t>PC W1-201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1983D8FA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NIC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7227C0A4" w14:textId="5ACFC0BF" w:rsidR="000040F7" w:rsidRPr="000040F7" w:rsidRDefault="006B2BBF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10.1.1.118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7A163AE7" w14:textId="11D45537" w:rsidR="000040F7" w:rsidRPr="000040F7" w:rsidRDefault="006B2BBF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255.255.255.248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41DE9C57" w14:textId="09A2670F" w:rsidR="000040F7" w:rsidRPr="000040F7" w:rsidRDefault="004416D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10.1.1.113</w:t>
            </w:r>
          </w:p>
        </w:tc>
      </w:tr>
      <w:tr w:rsidR="000040F7" w:rsidRPr="000040F7" w14:paraId="12F89D68" w14:textId="77777777" w:rsidTr="000040F7">
        <w:trPr>
          <w:trHeight w:val="357"/>
        </w:trPr>
        <w:tc>
          <w:tcPr>
            <w:tcW w:w="1714" w:type="dxa"/>
            <w:tcBorders>
              <w:top w:val="single" w:sz="6" w:space="0" w:color="auto"/>
              <w:left w:val="nil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3F3A64F3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EE0000"/>
                <w:sz w:val="20"/>
                <w:szCs w:val="20"/>
                <w:bdr w:val="none" w:sz="0" w:space="0" w:color="auto" w:frame="1"/>
                <w:lang w:val="en-NZ" w:eastAsia="en-NZ"/>
              </w:rPr>
              <w:t>PC W2-87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vAlign w:val="bottom"/>
            <w:hideMark/>
          </w:tcPr>
          <w:p w14:paraId="3E3F9891" w14:textId="77777777" w:rsidR="000040F7" w:rsidRPr="000040F7" w:rsidRDefault="000040F7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 w:rsidRPr="000040F7">
              <w:rPr>
                <w:rFonts w:eastAsia="Times New Roman" w:cs="Arial"/>
                <w:color w:val="FF0000"/>
                <w:sz w:val="20"/>
                <w:szCs w:val="20"/>
                <w:bdr w:val="none" w:sz="0" w:space="0" w:color="auto" w:frame="1"/>
                <w:lang w:val="en-NZ" w:eastAsia="en-NZ"/>
              </w:rPr>
              <w:t>NIC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28CCC7CC" w14:textId="01B5790D" w:rsidR="000040F7" w:rsidRPr="000040F7" w:rsidRDefault="006B2BBF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10.1.1.62</w:t>
            </w:r>
          </w:p>
        </w:tc>
        <w:tc>
          <w:tcPr>
            <w:tcW w:w="2779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single" w:sz="6" w:space="0" w:color="auto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53199DC6" w14:textId="5916C2C7" w:rsidR="000040F7" w:rsidRPr="000040F7" w:rsidRDefault="006B2BBF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255.255.255.192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E9E9E9"/>
              <w:right w:val="nil"/>
            </w:tcBorders>
            <w:shd w:val="clear" w:color="auto" w:fill="FFFFFF"/>
            <w:tcMar>
              <w:top w:w="75" w:type="dxa"/>
              <w:left w:w="101" w:type="dxa"/>
              <w:bottom w:w="75" w:type="dxa"/>
              <w:right w:w="101" w:type="dxa"/>
            </w:tcMar>
            <w:hideMark/>
          </w:tcPr>
          <w:p w14:paraId="18C68568" w14:textId="7660FF86" w:rsidR="000040F7" w:rsidRPr="000040F7" w:rsidRDefault="004416D2" w:rsidP="000040F7">
            <w:pPr>
              <w:spacing w:before="0" w:after="0" w:line="240" w:lineRule="auto"/>
              <w:textAlignment w:val="baseline"/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</w:pPr>
            <w:r>
              <w:rPr>
                <w:rFonts w:ascii="inherit" w:eastAsia="Times New Roman" w:hAnsi="inherit" w:cs="Open Sans"/>
                <w:color w:val="4A4A4A"/>
                <w:sz w:val="20"/>
                <w:szCs w:val="20"/>
                <w:lang w:val="en-NZ" w:eastAsia="en-NZ"/>
              </w:rPr>
              <w:t>10.1.1.1</w:t>
            </w:r>
          </w:p>
        </w:tc>
      </w:tr>
    </w:tbl>
    <w:p w14:paraId="5CDA2B8F" w14:textId="77777777" w:rsidR="00724C8E" w:rsidRDefault="00724C8E" w:rsidP="00B95111">
      <w:pPr>
        <w:pStyle w:val="BodyTextL25"/>
      </w:pPr>
    </w:p>
    <w:p w14:paraId="12056B8F" w14:textId="5BFDDB00" w:rsidR="004C329A" w:rsidRDefault="004C329A" w:rsidP="003777F7">
      <w:pPr>
        <w:pStyle w:val="BodyTextL25"/>
        <w:ind w:left="0"/>
      </w:pPr>
    </w:p>
    <w:p w14:paraId="247F8427" w14:textId="53364AB5" w:rsidR="006B6C75" w:rsidRDefault="006B6C75" w:rsidP="003777F7">
      <w:pPr>
        <w:pStyle w:val="BodyTextL25"/>
        <w:ind w:left="0"/>
      </w:pPr>
    </w:p>
    <w:p w14:paraId="5865B8A6" w14:textId="61D403C3" w:rsidR="001A0ABF" w:rsidRDefault="001A0ABF" w:rsidP="001A0ABF">
      <w:pPr>
        <w:pStyle w:val="BodyTextL25"/>
        <w:numPr>
          <w:ilvl w:val="0"/>
          <w:numId w:val="26"/>
        </w:numPr>
      </w:pPr>
      <w:r>
        <w:t xml:space="preserve">Attached screenshots for the </w:t>
      </w:r>
      <w:r w:rsidR="00C37C0C">
        <w:t xml:space="preserve">configuration of the devices and interfaces. </w:t>
      </w:r>
    </w:p>
    <w:p w14:paraId="20C9199B" w14:textId="1DA13718" w:rsidR="002531E0" w:rsidRDefault="00605EFB" w:rsidP="002531E0">
      <w:pPr>
        <w:pStyle w:val="BodyTextL25"/>
        <w:ind w:left="72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6AF20C" wp14:editId="140CD528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5486400" cy="3571240"/>
            <wp:effectExtent l="0" t="0" r="0" b="0"/>
            <wp:wrapSquare wrapText="bothSides"/>
            <wp:docPr id="114937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74821" name="Picture 11493748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E2EAE48" wp14:editId="621CB18E">
            <wp:simplePos x="0" y="0"/>
            <wp:positionH relativeFrom="column">
              <wp:posOffset>828675</wp:posOffset>
            </wp:positionH>
            <wp:positionV relativeFrom="paragraph">
              <wp:posOffset>3674110</wp:posOffset>
            </wp:positionV>
            <wp:extent cx="4552950" cy="4356735"/>
            <wp:effectExtent l="0" t="0" r="0" b="5715"/>
            <wp:wrapSquare wrapText="bothSides"/>
            <wp:docPr id="529543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43921" name="Picture 5295439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96E93" w14:textId="6CB0B61B" w:rsidR="002531E0" w:rsidRDefault="002531E0" w:rsidP="002531E0">
      <w:pPr>
        <w:pStyle w:val="BodyTextL25"/>
        <w:ind w:left="720"/>
      </w:pPr>
    </w:p>
    <w:p w14:paraId="429BEB71" w14:textId="4D23A7CB" w:rsidR="002531E0" w:rsidRDefault="002531E0" w:rsidP="002531E0">
      <w:pPr>
        <w:pStyle w:val="BodyTextL25"/>
        <w:ind w:left="720"/>
      </w:pPr>
    </w:p>
    <w:p w14:paraId="20DA0DA3" w14:textId="77777777" w:rsidR="002531E0" w:rsidRDefault="002531E0" w:rsidP="002531E0">
      <w:pPr>
        <w:pStyle w:val="BodyTextL25"/>
        <w:ind w:left="720"/>
      </w:pPr>
    </w:p>
    <w:p w14:paraId="771C8B58" w14:textId="77777777" w:rsidR="002531E0" w:rsidRDefault="002531E0" w:rsidP="002531E0">
      <w:pPr>
        <w:pStyle w:val="BodyTextL25"/>
        <w:ind w:left="720"/>
      </w:pPr>
    </w:p>
    <w:p w14:paraId="241538DA" w14:textId="77777777" w:rsidR="002531E0" w:rsidRDefault="002531E0" w:rsidP="002531E0">
      <w:pPr>
        <w:pStyle w:val="BodyTextL25"/>
        <w:ind w:left="720"/>
      </w:pPr>
    </w:p>
    <w:p w14:paraId="0308D770" w14:textId="77777777" w:rsidR="002531E0" w:rsidRDefault="002531E0" w:rsidP="002531E0">
      <w:pPr>
        <w:pStyle w:val="BodyTextL25"/>
        <w:ind w:left="720"/>
      </w:pPr>
    </w:p>
    <w:p w14:paraId="26391F4E" w14:textId="77777777" w:rsidR="002531E0" w:rsidRDefault="002531E0" w:rsidP="002531E0">
      <w:pPr>
        <w:pStyle w:val="BodyTextL25"/>
        <w:ind w:left="720"/>
      </w:pPr>
    </w:p>
    <w:p w14:paraId="658C402F" w14:textId="77777777" w:rsidR="002531E0" w:rsidRDefault="002531E0" w:rsidP="002531E0">
      <w:pPr>
        <w:pStyle w:val="BodyTextL25"/>
        <w:ind w:left="720"/>
      </w:pPr>
    </w:p>
    <w:p w14:paraId="6E129A7C" w14:textId="77777777" w:rsidR="002531E0" w:rsidRDefault="002531E0" w:rsidP="002531E0">
      <w:pPr>
        <w:pStyle w:val="BodyTextL25"/>
        <w:ind w:left="720"/>
      </w:pPr>
    </w:p>
    <w:p w14:paraId="31821073" w14:textId="77777777" w:rsidR="002531E0" w:rsidRDefault="002531E0" w:rsidP="002531E0">
      <w:pPr>
        <w:pStyle w:val="BodyTextL25"/>
        <w:ind w:left="720"/>
      </w:pPr>
    </w:p>
    <w:p w14:paraId="3FFC5D22" w14:textId="77777777" w:rsidR="002531E0" w:rsidRDefault="002531E0" w:rsidP="002531E0">
      <w:pPr>
        <w:pStyle w:val="BodyTextL25"/>
        <w:ind w:left="720"/>
      </w:pPr>
    </w:p>
    <w:p w14:paraId="0A648336" w14:textId="77777777" w:rsidR="002531E0" w:rsidRDefault="002531E0" w:rsidP="002531E0">
      <w:pPr>
        <w:pStyle w:val="BodyTextL25"/>
        <w:ind w:left="720"/>
      </w:pPr>
    </w:p>
    <w:p w14:paraId="21D52ABB" w14:textId="77777777" w:rsidR="002531E0" w:rsidRDefault="002531E0" w:rsidP="002531E0">
      <w:pPr>
        <w:pStyle w:val="BodyTextL25"/>
        <w:ind w:left="720"/>
      </w:pPr>
    </w:p>
    <w:p w14:paraId="4C308C22" w14:textId="77777777" w:rsidR="002531E0" w:rsidRDefault="002531E0" w:rsidP="002531E0">
      <w:pPr>
        <w:pStyle w:val="BodyTextL25"/>
        <w:ind w:left="720"/>
      </w:pPr>
    </w:p>
    <w:p w14:paraId="38BF96CF" w14:textId="77777777" w:rsidR="002531E0" w:rsidRDefault="002531E0" w:rsidP="002531E0">
      <w:pPr>
        <w:pStyle w:val="BodyTextL25"/>
        <w:ind w:left="720"/>
      </w:pPr>
    </w:p>
    <w:p w14:paraId="66126803" w14:textId="77777777" w:rsidR="002531E0" w:rsidRDefault="002531E0" w:rsidP="002531E0">
      <w:pPr>
        <w:pStyle w:val="BodyTextL25"/>
        <w:ind w:left="720"/>
      </w:pPr>
    </w:p>
    <w:p w14:paraId="3DB0A74D" w14:textId="77777777" w:rsidR="002531E0" w:rsidRDefault="002531E0" w:rsidP="002531E0">
      <w:pPr>
        <w:pStyle w:val="BodyTextL25"/>
        <w:ind w:left="720"/>
      </w:pPr>
    </w:p>
    <w:p w14:paraId="07D47AED" w14:textId="77777777" w:rsidR="002531E0" w:rsidRDefault="002531E0" w:rsidP="002531E0">
      <w:pPr>
        <w:pStyle w:val="BodyTextL25"/>
        <w:ind w:left="720"/>
      </w:pPr>
    </w:p>
    <w:p w14:paraId="2C85EBC9" w14:textId="77777777" w:rsidR="002531E0" w:rsidRDefault="002531E0" w:rsidP="002531E0">
      <w:pPr>
        <w:pStyle w:val="BodyTextL25"/>
        <w:ind w:left="720"/>
      </w:pPr>
    </w:p>
    <w:p w14:paraId="7FA68DF9" w14:textId="77777777" w:rsidR="002531E0" w:rsidRDefault="002531E0" w:rsidP="002531E0">
      <w:pPr>
        <w:pStyle w:val="BodyTextL25"/>
        <w:ind w:left="720"/>
      </w:pPr>
    </w:p>
    <w:p w14:paraId="59419216" w14:textId="77777777" w:rsidR="002531E0" w:rsidRDefault="002531E0" w:rsidP="002531E0">
      <w:pPr>
        <w:pStyle w:val="BodyTextL25"/>
        <w:ind w:left="720"/>
      </w:pPr>
    </w:p>
    <w:p w14:paraId="41E4A382" w14:textId="77777777" w:rsidR="002531E0" w:rsidRDefault="002531E0" w:rsidP="002531E0">
      <w:pPr>
        <w:pStyle w:val="BodyTextL25"/>
        <w:ind w:left="720"/>
      </w:pPr>
    </w:p>
    <w:p w14:paraId="65CBF66D" w14:textId="77777777" w:rsidR="002531E0" w:rsidRDefault="002531E0" w:rsidP="002531E0">
      <w:pPr>
        <w:pStyle w:val="BodyTextL25"/>
        <w:ind w:left="720"/>
      </w:pPr>
    </w:p>
    <w:p w14:paraId="59A6E2FD" w14:textId="77777777" w:rsidR="002531E0" w:rsidRDefault="002531E0" w:rsidP="002531E0">
      <w:pPr>
        <w:pStyle w:val="BodyTextL25"/>
        <w:ind w:left="720"/>
      </w:pPr>
    </w:p>
    <w:p w14:paraId="4119AA9F" w14:textId="77777777" w:rsidR="002531E0" w:rsidRDefault="002531E0" w:rsidP="002531E0">
      <w:pPr>
        <w:pStyle w:val="BodyTextL25"/>
        <w:ind w:left="720"/>
      </w:pPr>
    </w:p>
    <w:p w14:paraId="508DA471" w14:textId="77777777" w:rsidR="002531E0" w:rsidRDefault="002531E0" w:rsidP="002531E0">
      <w:pPr>
        <w:pStyle w:val="BodyTextL25"/>
        <w:ind w:left="720"/>
      </w:pPr>
    </w:p>
    <w:p w14:paraId="0F4D993E" w14:textId="77777777" w:rsidR="002531E0" w:rsidRDefault="002531E0" w:rsidP="002531E0">
      <w:pPr>
        <w:pStyle w:val="BodyTextL25"/>
        <w:ind w:left="720"/>
      </w:pPr>
    </w:p>
    <w:p w14:paraId="2C6C23FB" w14:textId="77777777" w:rsidR="002531E0" w:rsidRDefault="002531E0" w:rsidP="002531E0">
      <w:pPr>
        <w:pStyle w:val="BodyTextL25"/>
        <w:ind w:left="720"/>
      </w:pPr>
    </w:p>
    <w:p w14:paraId="4CA63B0B" w14:textId="77777777" w:rsidR="002531E0" w:rsidRDefault="002531E0" w:rsidP="002531E0">
      <w:pPr>
        <w:pStyle w:val="BodyTextL25"/>
        <w:ind w:left="720"/>
      </w:pPr>
    </w:p>
    <w:p w14:paraId="030DDD0A" w14:textId="77777777" w:rsidR="002531E0" w:rsidRDefault="002531E0" w:rsidP="002531E0">
      <w:pPr>
        <w:pStyle w:val="BodyTextL25"/>
        <w:ind w:left="720"/>
      </w:pPr>
    </w:p>
    <w:p w14:paraId="0FD1501C" w14:textId="77777777" w:rsidR="002531E0" w:rsidRDefault="002531E0" w:rsidP="002531E0">
      <w:pPr>
        <w:pStyle w:val="BodyTextL25"/>
        <w:ind w:left="720"/>
      </w:pPr>
    </w:p>
    <w:p w14:paraId="148C600B" w14:textId="77777777" w:rsidR="002531E0" w:rsidRDefault="002531E0" w:rsidP="002531E0">
      <w:pPr>
        <w:pStyle w:val="BodyTextL25"/>
        <w:ind w:left="720"/>
      </w:pPr>
    </w:p>
    <w:p w14:paraId="74B6F33B" w14:textId="77777777" w:rsidR="002531E0" w:rsidRDefault="002531E0" w:rsidP="002531E0">
      <w:pPr>
        <w:pStyle w:val="BodyTextL25"/>
        <w:ind w:left="720"/>
      </w:pPr>
    </w:p>
    <w:p w14:paraId="30DF326A" w14:textId="77777777" w:rsidR="002531E0" w:rsidRDefault="002531E0" w:rsidP="002531E0">
      <w:pPr>
        <w:pStyle w:val="BodyTextL25"/>
        <w:ind w:left="720"/>
      </w:pPr>
    </w:p>
    <w:p w14:paraId="29D20197" w14:textId="77777777" w:rsidR="002531E0" w:rsidRDefault="002531E0" w:rsidP="002531E0">
      <w:pPr>
        <w:pStyle w:val="BodyTextL25"/>
        <w:ind w:left="720"/>
      </w:pPr>
    </w:p>
    <w:p w14:paraId="56208EE0" w14:textId="7FD5B2C4" w:rsidR="002531E0" w:rsidRDefault="00605EFB" w:rsidP="002531E0">
      <w:pPr>
        <w:pStyle w:val="BodyTextL25"/>
        <w:ind w:left="72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B25868" wp14:editId="0F1521DC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133850" cy="4192270"/>
            <wp:effectExtent l="0" t="0" r="0" b="0"/>
            <wp:wrapSquare wrapText="bothSides"/>
            <wp:docPr id="2042920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20398" name="Picture 2042920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DFCE21" w14:textId="3ED48A42" w:rsidR="002531E0" w:rsidRDefault="002531E0" w:rsidP="002531E0">
      <w:pPr>
        <w:pStyle w:val="BodyTextL25"/>
        <w:ind w:left="720"/>
      </w:pPr>
    </w:p>
    <w:p w14:paraId="5BB18D37" w14:textId="23B50713" w:rsidR="00605EFB" w:rsidRDefault="00605EFB" w:rsidP="002531E0">
      <w:pPr>
        <w:pStyle w:val="BodyTextL25"/>
        <w:ind w:left="720"/>
      </w:pPr>
    </w:p>
    <w:p w14:paraId="592DC08E" w14:textId="77777777" w:rsidR="00605EFB" w:rsidRDefault="00605EFB" w:rsidP="002531E0">
      <w:pPr>
        <w:pStyle w:val="BodyTextL25"/>
        <w:ind w:left="720"/>
      </w:pPr>
    </w:p>
    <w:p w14:paraId="15C3E55D" w14:textId="7EC6C38C" w:rsidR="00605EFB" w:rsidRDefault="00605EFB" w:rsidP="002531E0">
      <w:pPr>
        <w:pStyle w:val="BodyTextL25"/>
        <w:ind w:left="720"/>
      </w:pPr>
    </w:p>
    <w:p w14:paraId="7BA4AB30" w14:textId="77777777" w:rsidR="00605EFB" w:rsidRDefault="00605EFB" w:rsidP="002531E0">
      <w:pPr>
        <w:pStyle w:val="BodyTextL25"/>
        <w:ind w:left="720"/>
      </w:pPr>
    </w:p>
    <w:p w14:paraId="2A8729B5" w14:textId="77777777" w:rsidR="00605EFB" w:rsidRDefault="00605EFB" w:rsidP="002531E0">
      <w:pPr>
        <w:pStyle w:val="BodyTextL25"/>
        <w:ind w:left="720"/>
      </w:pPr>
    </w:p>
    <w:p w14:paraId="2785729F" w14:textId="2C299C8E" w:rsidR="00605EFB" w:rsidRDefault="00605EFB" w:rsidP="002531E0">
      <w:pPr>
        <w:pStyle w:val="BodyTextL25"/>
        <w:ind w:left="720"/>
      </w:pPr>
    </w:p>
    <w:p w14:paraId="03D60377" w14:textId="77777777" w:rsidR="00605EFB" w:rsidRDefault="00605EFB" w:rsidP="002531E0">
      <w:pPr>
        <w:pStyle w:val="BodyTextL25"/>
        <w:ind w:left="720"/>
      </w:pPr>
    </w:p>
    <w:p w14:paraId="3FB41D26" w14:textId="7DA2493F" w:rsidR="00605EFB" w:rsidRDefault="00605EFB" w:rsidP="002531E0">
      <w:pPr>
        <w:pStyle w:val="BodyTextL25"/>
        <w:ind w:left="720"/>
      </w:pPr>
    </w:p>
    <w:p w14:paraId="505826A2" w14:textId="5FC05D07" w:rsidR="00605EFB" w:rsidRDefault="00605EFB" w:rsidP="002531E0">
      <w:pPr>
        <w:pStyle w:val="BodyTextL25"/>
        <w:ind w:left="720"/>
      </w:pPr>
    </w:p>
    <w:p w14:paraId="7E48C6BA" w14:textId="05A8853E" w:rsidR="00605EFB" w:rsidRDefault="00605EFB" w:rsidP="002531E0">
      <w:pPr>
        <w:pStyle w:val="BodyTextL25"/>
        <w:ind w:left="720"/>
      </w:pPr>
    </w:p>
    <w:p w14:paraId="2546B87D" w14:textId="6EEA035E" w:rsidR="00605EFB" w:rsidRDefault="00605EFB" w:rsidP="002531E0">
      <w:pPr>
        <w:pStyle w:val="BodyTextL25"/>
        <w:ind w:left="720"/>
      </w:pPr>
    </w:p>
    <w:p w14:paraId="662BF784" w14:textId="68CC4A59" w:rsidR="00605EFB" w:rsidRDefault="00605EFB" w:rsidP="002531E0">
      <w:pPr>
        <w:pStyle w:val="BodyTextL25"/>
        <w:ind w:left="720"/>
      </w:pPr>
    </w:p>
    <w:p w14:paraId="4A210BFD" w14:textId="7150C6E2" w:rsidR="00605EFB" w:rsidRDefault="00605EFB" w:rsidP="002531E0">
      <w:pPr>
        <w:pStyle w:val="BodyTextL25"/>
        <w:ind w:left="720"/>
      </w:pPr>
    </w:p>
    <w:p w14:paraId="536673E1" w14:textId="05EE48FF" w:rsidR="00605EFB" w:rsidRDefault="00605EFB" w:rsidP="002531E0">
      <w:pPr>
        <w:pStyle w:val="BodyTextL25"/>
        <w:ind w:left="720"/>
      </w:pPr>
    </w:p>
    <w:p w14:paraId="5018F55E" w14:textId="3A80C2F2" w:rsidR="00605EFB" w:rsidRDefault="00605EFB" w:rsidP="002531E0">
      <w:pPr>
        <w:pStyle w:val="BodyTextL25"/>
        <w:ind w:left="720"/>
      </w:pPr>
    </w:p>
    <w:p w14:paraId="107B99BD" w14:textId="7AEB876D" w:rsidR="00605EFB" w:rsidRDefault="00605EFB" w:rsidP="002531E0">
      <w:pPr>
        <w:pStyle w:val="BodyTextL25"/>
        <w:ind w:left="720"/>
      </w:pPr>
    </w:p>
    <w:p w14:paraId="68CED485" w14:textId="0530F8AC" w:rsidR="00605EFB" w:rsidRDefault="00605EFB" w:rsidP="002531E0">
      <w:pPr>
        <w:pStyle w:val="BodyTextL25"/>
        <w:ind w:left="720"/>
      </w:pPr>
    </w:p>
    <w:p w14:paraId="0225AC10" w14:textId="2EE5D474" w:rsidR="00605EFB" w:rsidRDefault="00605EFB" w:rsidP="002531E0">
      <w:pPr>
        <w:pStyle w:val="BodyTextL25"/>
        <w:ind w:left="720"/>
      </w:pPr>
    </w:p>
    <w:p w14:paraId="7F2ADCF4" w14:textId="42C0951B" w:rsidR="00605EFB" w:rsidRDefault="00605EFB" w:rsidP="002531E0">
      <w:pPr>
        <w:pStyle w:val="BodyTextL25"/>
        <w:ind w:left="7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413426" wp14:editId="7125169B">
            <wp:simplePos x="0" y="0"/>
            <wp:positionH relativeFrom="margin">
              <wp:align>center</wp:align>
            </wp:positionH>
            <wp:positionV relativeFrom="paragraph">
              <wp:posOffset>-50800</wp:posOffset>
            </wp:positionV>
            <wp:extent cx="4016375" cy="4086225"/>
            <wp:effectExtent l="0" t="0" r="3175" b="9525"/>
            <wp:wrapSquare wrapText="bothSides"/>
            <wp:docPr id="1481679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79574" name="Picture 14816795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C4FDF" w14:textId="3E0F574E" w:rsidR="00605EFB" w:rsidRDefault="00605EFB" w:rsidP="002531E0">
      <w:pPr>
        <w:pStyle w:val="BodyTextL25"/>
        <w:ind w:left="720"/>
      </w:pPr>
    </w:p>
    <w:p w14:paraId="22CE370B" w14:textId="77777777" w:rsidR="00605EFB" w:rsidRDefault="00605EFB" w:rsidP="002531E0">
      <w:pPr>
        <w:pStyle w:val="BodyTextL25"/>
        <w:ind w:left="720"/>
      </w:pPr>
    </w:p>
    <w:p w14:paraId="2BD31A59" w14:textId="77777777" w:rsidR="00605EFB" w:rsidRDefault="00605EFB" w:rsidP="002531E0">
      <w:pPr>
        <w:pStyle w:val="BodyTextL25"/>
        <w:ind w:left="720"/>
      </w:pPr>
    </w:p>
    <w:p w14:paraId="7B4FD5B4" w14:textId="77777777" w:rsidR="00605EFB" w:rsidRDefault="00605EFB" w:rsidP="002531E0">
      <w:pPr>
        <w:pStyle w:val="BodyTextL25"/>
        <w:ind w:left="720"/>
      </w:pPr>
    </w:p>
    <w:p w14:paraId="12078824" w14:textId="77777777" w:rsidR="00605EFB" w:rsidRDefault="00605EFB" w:rsidP="002531E0">
      <w:pPr>
        <w:pStyle w:val="BodyTextL25"/>
        <w:ind w:left="720"/>
      </w:pPr>
    </w:p>
    <w:p w14:paraId="529616BA" w14:textId="77777777" w:rsidR="00605EFB" w:rsidRDefault="00605EFB" w:rsidP="002531E0">
      <w:pPr>
        <w:pStyle w:val="BodyTextL25"/>
        <w:ind w:left="720"/>
      </w:pPr>
    </w:p>
    <w:p w14:paraId="16365484" w14:textId="77777777" w:rsidR="00605EFB" w:rsidRDefault="00605EFB" w:rsidP="002531E0">
      <w:pPr>
        <w:pStyle w:val="BodyTextL25"/>
        <w:ind w:left="720"/>
      </w:pPr>
    </w:p>
    <w:p w14:paraId="018D087D" w14:textId="77777777" w:rsidR="00605EFB" w:rsidRDefault="00605EFB" w:rsidP="002531E0">
      <w:pPr>
        <w:pStyle w:val="BodyTextL25"/>
        <w:ind w:left="720"/>
      </w:pPr>
    </w:p>
    <w:p w14:paraId="6FD5E585" w14:textId="77777777" w:rsidR="00605EFB" w:rsidRDefault="00605EFB" w:rsidP="002531E0">
      <w:pPr>
        <w:pStyle w:val="BodyTextL25"/>
        <w:ind w:left="720"/>
      </w:pPr>
    </w:p>
    <w:p w14:paraId="6E48E921" w14:textId="77777777" w:rsidR="00605EFB" w:rsidRDefault="00605EFB" w:rsidP="002531E0">
      <w:pPr>
        <w:pStyle w:val="BodyTextL25"/>
        <w:ind w:left="720"/>
      </w:pPr>
    </w:p>
    <w:p w14:paraId="5BFFCD99" w14:textId="77777777" w:rsidR="00605EFB" w:rsidRDefault="00605EFB" w:rsidP="002531E0">
      <w:pPr>
        <w:pStyle w:val="BodyTextL25"/>
        <w:ind w:left="720"/>
      </w:pPr>
    </w:p>
    <w:p w14:paraId="53D0D320" w14:textId="77777777" w:rsidR="00605EFB" w:rsidRDefault="00605EFB" w:rsidP="002531E0">
      <w:pPr>
        <w:pStyle w:val="BodyTextL25"/>
        <w:ind w:left="720"/>
      </w:pPr>
    </w:p>
    <w:p w14:paraId="7688C57C" w14:textId="77777777" w:rsidR="00605EFB" w:rsidRDefault="00605EFB" w:rsidP="002531E0">
      <w:pPr>
        <w:pStyle w:val="BodyTextL25"/>
        <w:ind w:left="720"/>
      </w:pPr>
    </w:p>
    <w:p w14:paraId="2C4A6DF2" w14:textId="77777777" w:rsidR="00605EFB" w:rsidRDefault="00605EFB" w:rsidP="002531E0">
      <w:pPr>
        <w:pStyle w:val="BodyTextL25"/>
        <w:ind w:left="720"/>
      </w:pPr>
    </w:p>
    <w:p w14:paraId="503832CE" w14:textId="77777777" w:rsidR="00605EFB" w:rsidRDefault="00605EFB" w:rsidP="002531E0">
      <w:pPr>
        <w:pStyle w:val="BodyTextL25"/>
        <w:ind w:left="720"/>
      </w:pPr>
    </w:p>
    <w:p w14:paraId="3F02D147" w14:textId="77777777" w:rsidR="00605EFB" w:rsidRDefault="00605EFB" w:rsidP="002531E0">
      <w:pPr>
        <w:pStyle w:val="BodyTextL25"/>
        <w:ind w:left="720"/>
      </w:pPr>
    </w:p>
    <w:p w14:paraId="6B965C55" w14:textId="77777777" w:rsidR="00605EFB" w:rsidRDefault="00605EFB" w:rsidP="002531E0">
      <w:pPr>
        <w:pStyle w:val="BodyTextL25"/>
        <w:ind w:left="720"/>
      </w:pPr>
    </w:p>
    <w:p w14:paraId="61867E00" w14:textId="676E0DB8" w:rsidR="00605EFB" w:rsidRDefault="007201F2" w:rsidP="002531E0">
      <w:pPr>
        <w:pStyle w:val="BodyTextL25"/>
        <w:ind w:left="72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C3813EB" wp14:editId="25B384A3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114800" cy="4185285"/>
            <wp:effectExtent l="0" t="0" r="0" b="5715"/>
            <wp:wrapSquare wrapText="bothSides"/>
            <wp:docPr id="682494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94233" name="Picture 6824942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ECFA27" w14:textId="77777777" w:rsidR="007201F2" w:rsidRDefault="007201F2" w:rsidP="002531E0">
      <w:pPr>
        <w:pStyle w:val="BodyTextL25"/>
        <w:ind w:left="720"/>
      </w:pPr>
    </w:p>
    <w:p w14:paraId="7848D310" w14:textId="77777777" w:rsidR="007201F2" w:rsidRDefault="007201F2" w:rsidP="002531E0">
      <w:pPr>
        <w:pStyle w:val="BodyTextL25"/>
        <w:ind w:left="720"/>
      </w:pPr>
    </w:p>
    <w:p w14:paraId="56B6328D" w14:textId="21707CAF" w:rsidR="007201F2" w:rsidRDefault="007201F2" w:rsidP="002531E0">
      <w:pPr>
        <w:pStyle w:val="BodyTextL25"/>
        <w:ind w:left="720"/>
      </w:pPr>
    </w:p>
    <w:p w14:paraId="6ACE23E2" w14:textId="77777777" w:rsidR="007201F2" w:rsidRDefault="007201F2" w:rsidP="002531E0">
      <w:pPr>
        <w:pStyle w:val="BodyTextL25"/>
        <w:ind w:left="720"/>
      </w:pPr>
    </w:p>
    <w:p w14:paraId="16651E4C" w14:textId="2681410D" w:rsidR="007201F2" w:rsidRDefault="007201F2" w:rsidP="002531E0">
      <w:pPr>
        <w:pStyle w:val="BodyTextL25"/>
        <w:ind w:left="720"/>
      </w:pPr>
    </w:p>
    <w:p w14:paraId="288806D8" w14:textId="093DC7DF" w:rsidR="007201F2" w:rsidRDefault="007201F2" w:rsidP="002531E0">
      <w:pPr>
        <w:pStyle w:val="BodyTextL25"/>
        <w:ind w:left="720"/>
      </w:pPr>
    </w:p>
    <w:p w14:paraId="66873F1B" w14:textId="77777777" w:rsidR="007201F2" w:rsidRDefault="007201F2" w:rsidP="002531E0">
      <w:pPr>
        <w:pStyle w:val="BodyTextL25"/>
        <w:ind w:left="720"/>
      </w:pPr>
    </w:p>
    <w:p w14:paraId="51BA4345" w14:textId="6778CF47" w:rsidR="007201F2" w:rsidRDefault="007201F2" w:rsidP="002531E0">
      <w:pPr>
        <w:pStyle w:val="BodyTextL25"/>
        <w:ind w:left="720"/>
      </w:pPr>
    </w:p>
    <w:p w14:paraId="129C3C7C" w14:textId="60E804BC" w:rsidR="007201F2" w:rsidRDefault="007201F2" w:rsidP="002531E0">
      <w:pPr>
        <w:pStyle w:val="BodyTextL25"/>
        <w:ind w:left="720"/>
      </w:pPr>
    </w:p>
    <w:p w14:paraId="57247C4F" w14:textId="30340ADE" w:rsidR="007201F2" w:rsidRDefault="007201F2" w:rsidP="002531E0">
      <w:pPr>
        <w:pStyle w:val="BodyTextL25"/>
        <w:ind w:left="720"/>
      </w:pPr>
    </w:p>
    <w:p w14:paraId="00B4DA68" w14:textId="77777777" w:rsidR="007201F2" w:rsidRDefault="007201F2" w:rsidP="002531E0">
      <w:pPr>
        <w:pStyle w:val="BodyTextL25"/>
        <w:ind w:left="720"/>
      </w:pPr>
    </w:p>
    <w:p w14:paraId="5FDF67C0" w14:textId="4F0BD215" w:rsidR="007201F2" w:rsidRDefault="007201F2" w:rsidP="002531E0">
      <w:pPr>
        <w:pStyle w:val="BodyTextL25"/>
        <w:ind w:left="720"/>
      </w:pPr>
    </w:p>
    <w:p w14:paraId="3A49EB36" w14:textId="0F8EFCFD" w:rsidR="007201F2" w:rsidRDefault="007201F2" w:rsidP="002531E0">
      <w:pPr>
        <w:pStyle w:val="BodyTextL25"/>
        <w:ind w:left="720"/>
      </w:pPr>
    </w:p>
    <w:p w14:paraId="35CC8F6C" w14:textId="2BD1CFCE" w:rsidR="007201F2" w:rsidRDefault="007201F2" w:rsidP="002531E0">
      <w:pPr>
        <w:pStyle w:val="BodyTextL25"/>
        <w:ind w:left="720"/>
      </w:pPr>
    </w:p>
    <w:p w14:paraId="37B3FB7D" w14:textId="6365FC74" w:rsidR="007201F2" w:rsidRDefault="007201F2" w:rsidP="002531E0">
      <w:pPr>
        <w:pStyle w:val="BodyTextL25"/>
        <w:ind w:left="720"/>
      </w:pPr>
    </w:p>
    <w:p w14:paraId="07B41845" w14:textId="2F270ED8" w:rsidR="007201F2" w:rsidRDefault="007201F2" w:rsidP="002531E0">
      <w:pPr>
        <w:pStyle w:val="BodyTextL25"/>
        <w:ind w:left="720"/>
      </w:pPr>
    </w:p>
    <w:p w14:paraId="48CD5826" w14:textId="52F61D53" w:rsidR="007201F2" w:rsidRDefault="007201F2" w:rsidP="002531E0">
      <w:pPr>
        <w:pStyle w:val="BodyTextL25"/>
        <w:ind w:left="720"/>
      </w:pPr>
    </w:p>
    <w:p w14:paraId="1E990CE4" w14:textId="5B12B092" w:rsidR="007201F2" w:rsidRDefault="007201F2" w:rsidP="002531E0">
      <w:pPr>
        <w:pStyle w:val="BodyTextL25"/>
        <w:ind w:left="720"/>
      </w:pPr>
    </w:p>
    <w:p w14:paraId="67C357E3" w14:textId="5689CCDC" w:rsidR="007201F2" w:rsidRDefault="007201F2" w:rsidP="002531E0">
      <w:pPr>
        <w:pStyle w:val="BodyTextL25"/>
        <w:ind w:left="720"/>
      </w:pPr>
    </w:p>
    <w:p w14:paraId="09E3E90B" w14:textId="6DE83D35" w:rsidR="007201F2" w:rsidRDefault="007201F2" w:rsidP="002531E0">
      <w:pPr>
        <w:pStyle w:val="BodyTextL25"/>
        <w:ind w:left="720"/>
      </w:pPr>
    </w:p>
    <w:p w14:paraId="70BB6005" w14:textId="13874E1E" w:rsidR="007201F2" w:rsidRDefault="007201F2" w:rsidP="002531E0">
      <w:pPr>
        <w:pStyle w:val="BodyTextL25"/>
        <w:ind w:left="7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15C6EEC" wp14:editId="48CC8A3F">
            <wp:simplePos x="0" y="0"/>
            <wp:positionH relativeFrom="margin">
              <wp:align>center</wp:align>
            </wp:positionH>
            <wp:positionV relativeFrom="paragraph">
              <wp:posOffset>-215900</wp:posOffset>
            </wp:positionV>
            <wp:extent cx="4029075" cy="4029075"/>
            <wp:effectExtent l="0" t="0" r="9525" b="9525"/>
            <wp:wrapSquare wrapText="bothSides"/>
            <wp:docPr id="1247647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7097" name="Picture 12476470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CC42F" w14:textId="77777777" w:rsidR="007201F2" w:rsidRDefault="007201F2" w:rsidP="002531E0">
      <w:pPr>
        <w:pStyle w:val="BodyTextL25"/>
        <w:ind w:left="720"/>
      </w:pPr>
    </w:p>
    <w:p w14:paraId="1B87908B" w14:textId="77777777" w:rsidR="007201F2" w:rsidRDefault="007201F2" w:rsidP="002531E0">
      <w:pPr>
        <w:pStyle w:val="BodyTextL25"/>
        <w:ind w:left="720"/>
      </w:pPr>
    </w:p>
    <w:p w14:paraId="1474CE42" w14:textId="77777777" w:rsidR="007201F2" w:rsidRDefault="007201F2" w:rsidP="002531E0">
      <w:pPr>
        <w:pStyle w:val="BodyTextL25"/>
        <w:ind w:left="720"/>
      </w:pPr>
    </w:p>
    <w:p w14:paraId="4E2F02C8" w14:textId="77777777" w:rsidR="007201F2" w:rsidRDefault="007201F2" w:rsidP="002531E0">
      <w:pPr>
        <w:pStyle w:val="BodyTextL25"/>
        <w:ind w:left="720"/>
      </w:pPr>
    </w:p>
    <w:p w14:paraId="6AACD0C3" w14:textId="77777777" w:rsidR="007201F2" w:rsidRDefault="007201F2" w:rsidP="002531E0">
      <w:pPr>
        <w:pStyle w:val="BodyTextL25"/>
        <w:ind w:left="720"/>
      </w:pPr>
    </w:p>
    <w:p w14:paraId="43F549DC" w14:textId="77777777" w:rsidR="007201F2" w:rsidRDefault="007201F2" w:rsidP="002531E0">
      <w:pPr>
        <w:pStyle w:val="BodyTextL25"/>
        <w:ind w:left="720"/>
      </w:pPr>
    </w:p>
    <w:p w14:paraId="30FFE323" w14:textId="77777777" w:rsidR="007201F2" w:rsidRDefault="007201F2" w:rsidP="002531E0">
      <w:pPr>
        <w:pStyle w:val="BodyTextL25"/>
        <w:ind w:left="720"/>
      </w:pPr>
    </w:p>
    <w:p w14:paraId="5F637C2A" w14:textId="77777777" w:rsidR="007201F2" w:rsidRDefault="007201F2" w:rsidP="002531E0">
      <w:pPr>
        <w:pStyle w:val="BodyTextL25"/>
        <w:ind w:left="720"/>
      </w:pPr>
    </w:p>
    <w:p w14:paraId="2553706F" w14:textId="77777777" w:rsidR="007201F2" w:rsidRDefault="007201F2" w:rsidP="002531E0">
      <w:pPr>
        <w:pStyle w:val="BodyTextL25"/>
        <w:ind w:left="720"/>
      </w:pPr>
    </w:p>
    <w:p w14:paraId="4CF3FDF9" w14:textId="77777777" w:rsidR="007201F2" w:rsidRDefault="007201F2" w:rsidP="002531E0">
      <w:pPr>
        <w:pStyle w:val="BodyTextL25"/>
        <w:ind w:left="720"/>
      </w:pPr>
    </w:p>
    <w:p w14:paraId="3FEDB083" w14:textId="77777777" w:rsidR="007201F2" w:rsidRDefault="007201F2" w:rsidP="002531E0">
      <w:pPr>
        <w:pStyle w:val="BodyTextL25"/>
        <w:ind w:left="720"/>
      </w:pPr>
    </w:p>
    <w:p w14:paraId="45F47E89" w14:textId="77777777" w:rsidR="007201F2" w:rsidRDefault="007201F2" w:rsidP="002531E0">
      <w:pPr>
        <w:pStyle w:val="BodyTextL25"/>
        <w:ind w:left="720"/>
      </w:pPr>
    </w:p>
    <w:p w14:paraId="5C426AD9" w14:textId="77777777" w:rsidR="007201F2" w:rsidRDefault="007201F2" w:rsidP="002531E0">
      <w:pPr>
        <w:pStyle w:val="BodyTextL25"/>
        <w:ind w:left="720"/>
      </w:pPr>
    </w:p>
    <w:p w14:paraId="4897AEA4" w14:textId="77777777" w:rsidR="007201F2" w:rsidRDefault="007201F2" w:rsidP="002531E0">
      <w:pPr>
        <w:pStyle w:val="BodyTextL25"/>
        <w:ind w:left="720"/>
      </w:pPr>
    </w:p>
    <w:p w14:paraId="555C6FEB" w14:textId="77777777" w:rsidR="007201F2" w:rsidRDefault="007201F2" w:rsidP="002531E0">
      <w:pPr>
        <w:pStyle w:val="BodyTextL25"/>
        <w:ind w:left="720"/>
      </w:pPr>
    </w:p>
    <w:p w14:paraId="32F33927" w14:textId="77777777" w:rsidR="007201F2" w:rsidRDefault="007201F2" w:rsidP="002531E0">
      <w:pPr>
        <w:pStyle w:val="BodyTextL25"/>
        <w:ind w:left="720"/>
      </w:pPr>
    </w:p>
    <w:p w14:paraId="4DBB6725" w14:textId="3F0F7286" w:rsidR="007201F2" w:rsidRDefault="005513C4" w:rsidP="002531E0">
      <w:pPr>
        <w:pStyle w:val="BodyTextL25"/>
        <w:ind w:left="72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004C7DF" wp14:editId="53D7DF6A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229100" cy="4253230"/>
            <wp:effectExtent l="0" t="0" r="0" b="0"/>
            <wp:wrapSquare wrapText="bothSides"/>
            <wp:docPr id="1211967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67982" name="Picture 12119679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32C000" w14:textId="09930F8B" w:rsidR="007201F2" w:rsidRDefault="007201F2" w:rsidP="002531E0">
      <w:pPr>
        <w:pStyle w:val="BodyTextL25"/>
        <w:ind w:left="720"/>
      </w:pPr>
    </w:p>
    <w:p w14:paraId="25007B08" w14:textId="44C85A95" w:rsidR="005513C4" w:rsidRDefault="005513C4" w:rsidP="002531E0">
      <w:pPr>
        <w:pStyle w:val="BodyTextL25"/>
        <w:ind w:left="720"/>
      </w:pPr>
    </w:p>
    <w:p w14:paraId="2EE88657" w14:textId="3D3C2B29" w:rsidR="005513C4" w:rsidRDefault="005513C4" w:rsidP="002531E0">
      <w:pPr>
        <w:pStyle w:val="BodyTextL25"/>
        <w:ind w:left="720"/>
      </w:pPr>
    </w:p>
    <w:p w14:paraId="437A6250" w14:textId="7FBCA109" w:rsidR="005513C4" w:rsidRDefault="005513C4" w:rsidP="002531E0">
      <w:pPr>
        <w:pStyle w:val="BodyTextL25"/>
        <w:ind w:left="720"/>
      </w:pPr>
    </w:p>
    <w:p w14:paraId="154AAC86" w14:textId="06011924" w:rsidR="005513C4" w:rsidRDefault="005513C4" w:rsidP="002531E0">
      <w:pPr>
        <w:pStyle w:val="BodyTextL25"/>
        <w:ind w:left="720"/>
      </w:pPr>
    </w:p>
    <w:p w14:paraId="047B93D7" w14:textId="77777777" w:rsidR="005513C4" w:rsidRDefault="005513C4" w:rsidP="002531E0">
      <w:pPr>
        <w:pStyle w:val="BodyTextL25"/>
        <w:ind w:left="720"/>
      </w:pPr>
    </w:p>
    <w:p w14:paraId="11CFFC38" w14:textId="1AB9EF84" w:rsidR="005513C4" w:rsidRDefault="005513C4" w:rsidP="002531E0">
      <w:pPr>
        <w:pStyle w:val="BodyTextL25"/>
        <w:ind w:left="720"/>
      </w:pPr>
    </w:p>
    <w:p w14:paraId="22532D0C" w14:textId="3DFD4197" w:rsidR="005513C4" w:rsidRDefault="005513C4" w:rsidP="002531E0">
      <w:pPr>
        <w:pStyle w:val="BodyTextL25"/>
        <w:ind w:left="720"/>
      </w:pPr>
    </w:p>
    <w:p w14:paraId="0761BDEE" w14:textId="3F7EE8B6" w:rsidR="005513C4" w:rsidRDefault="005513C4" w:rsidP="002531E0">
      <w:pPr>
        <w:pStyle w:val="BodyTextL25"/>
        <w:ind w:left="720"/>
      </w:pPr>
    </w:p>
    <w:p w14:paraId="23B6D5C1" w14:textId="404E0EB5" w:rsidR="005513C4" w:rsidRDefault="005513C4" w:rsidP="002531E0">
      <w:pPr>
        <w:pStyle w:val="BodyTextL25"/>
        <w:ind w:left="720"/>
      </w:pPr>
    </w:p>
    <w:p w14:paraId="1A791233" w14:textId="41559D95" w:rsidR="005513C4" w:rsidRDefault="005513C4" w:rsidP="002531E0">
      <w:pPr>
        <w:pStyle w:val="BodyTextL25"/>
        <w:ind w:left="720"/>
      </w:pPr>
    </w:p>
    <w:p w14:paraId="109D893F" w14:textId="77777777" w:rsidR="005513C4" w:rsidRDefault="005513C4" w:rsidP="002531E0">
      <w:pPr>
        <w:pStyle w:val="BodyTextL25"/>
        <w:ind w:left="720"/>
      </w:pPr>
    </w:p>
    <w:p w14:paraId="4A81BB68" w14:textId="3110EF5B" w:rsidR="005513C4" w:rsidRDefault="005513C4" w:rsidP="002531E0">
      <w:pPr>
        <w:pStyle w:val="BodyTextL25"/>
        <w:ind w:left="720"/>
      </w:pPr>
    </w:p>
    <w:p w14:paraId="7B1CB191" w14:textId="2F8929AC" w:rsidR="005513C4" w:rsidRDefault="005513C4" w:rsidP="002531E0">
      <w:pPr>
        <w:pStyle w:val="BodyTextL25"/>
        <w:ind w:left="720"/>
      </w:pPr>
    </w:p>
    <w:p w14:paraId="02C7B514" w14:textId="1D6286D9" w:rsidR="005513C4" w:rsidRDefault="005513C4" w:rsidP="002531E0">
      <w:pPr>
        <w:pStyle w:val="BodyTextL25"/>
        <w:ind w:left="720"/>
      </w:pPr>
    </w:p>
    <w:p w14:paraId="7018A1CA" w14:textId="77777777" w:rsidR="005513C4" w:rsidRDefault="005513C4" w:rsidP="002531E0">
      <w:pPr>
        <w:pStyle w:val="BodyTextL25"/>
        <w:ind w:left="720"/>
      </w:pPr>
    </w:p>
    <w:p w14:paraId="33B4EFA0" w14:textId="5A54D1AE" w:rsidR="005513C4" w:rsidRDefault="005513C4" w:rsidP="002531E0">
      <w:pPr>
        <w:pStyle w:val="BodyTextL25"/>
        <w:ind w:left="720"/>
      </w:pPr>
    </w:p>
    <w:p w14:paraId="6ACC4167" w14:textId="0DDBBF66" w:rsidR="005513C4" w:rsidRDefault="005513C4" w:rsidP="002531E0">
      <w:pPr>
        <w:pStyle w:val="BodyTextL25"/>
        <w:ind w:left="720"/>
      </w:pPr>
    </w:p>
    <w:p w14:paraId="51CAC775" w14:textId="3C10725E" w:rsidR="005513C4" w:rsidRDefault="00422613" w:rsidP="002531E0">
      <w:pPr>
        <w:pStyle w:val="BodyTextL25"/>
        <w:ind w:left="7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4BF3512" wp14:editId="5E00538B">
            <wp:simplePos x="0" y="0"/>
            <wp:positionH relativeFrom="margin">
              <wp:align>center</wp:align>
            </wp:positionH>
            <wp:positionV relativeFrom="paragraph">
              <wp:posOffset>130810</wp:posOffset>
            </wp:positionV>
            <wp:extent cx="4029075" cy="4122420"/>
            <wp:effectExtent l="0" t="0" r="9525" b="0"/>
            <wp:wrapSquare wrapText="bothSides"/>
            <wp:docPr id="14416741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74193" name="Picture 14416741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4B344" w14:textId="164B131F" w:rsidR="005513C4" w:rsidRDefault="005513C4" w:rsidP="002531E0">
      <w:pPr>
        <w:pStyle w:val="BodyTextL25"/>
        <w:ind w:left="720"/>
      </w:pPr>
    </w:p>
    <w:p w14:paraId="41C019BF" w14:textId="77777777" w:rsidR="005513C4" w:rsidRDefault="005513C4" w:rsidP="002531E0">
      <w:pPr>
        <w:pStyle w:val="BodyTextL25"/>
        <w:ind w:left="720"/>
      </w:pPr>
    </w:p>
    <w:p w14:paraId="3C144558" w14:textId="77777777" w:rsidR="005513C4" w:rsidRDefault="005513C4" w:rsidP="002531E0">
      <w:pPr>
        <w:pStyle w:val="BodyTextL25"/>
        <w:ind w:left="720"/>
      </w:pPr>
    </w:p>
    <w:p w14:paraId="6E1A5C9C" w14:textId="77777777" w:rsidR="005513C4" w:rsidRDefault="005513C4" w:rsidP="002531E0">
      <w:pPr>
        <w:pStyle w:val="BodyTextL25"/>
        <w:ind w:left="720"/>
      </w:pPr>
    </w:p>
    <w:p w14:paraId="684995E2" w14:textId="77777777" w:rsidR="005513C4" w:rsidRDefault="005513C4" w:rsidP="002531E0">
      <w:pPr>
        <w:pStyle w:val="BodyTextL25"/>
        <w:ind w:left="720"/>
      </w:pPr>
    </w:p>
    <w:p w14:paraId="4A8A822E" w14:textId="77777777" w:rsidR="005513C4" w:rsidRDefault="005513C4" w:rsidP="002531E0">
      <w:pPr>
        <w:pStyle w:val="BodyTextL25"/>
        <w:ind w:left="720"/>
      </w:pPr>
    </w:p>
    <w:p w14:paraId="2513F838" w14:textId="77777777" w:rsidR="005513C4" w:rsidRDefault="005513C4" w:rsidP="002531E0">
      <w:pPr>
        <w:pStyle w:val="BodyTextL25"/>
        <w:ind w:left="720"/>
      </w:pPr>
    </w:p>
    <w:p w14:paraId="7652F977" w14:textId="77777777" w:rsidR="005513C4" w:rsidRDefault="005513C4" w:rsidP="002531E0">
      <w:pPr>
        <w:pStyle w:val="BodyTextL25"/>
        <w:ind w:left="720"/>
      </w:pPr>
    </w:p>
    <w:p w14:paraId="796AB02C" w14:textId="77777777" w:rsidR="005513C4" w:rsidRDefault="005513C4" w:rsidP="002531E0">
      <w:pPr>
        <w:pStyle w:val="BodyTextL25"/>
        <w:ind w:left="720"/>
      </w:pPr>
    </w:p>
    <w:p w14:paraId="4359810B" w14:textId="77777777" w:rsidR="005513C4" w:rsidRDefault="005513C4" w:rsidP="002531E0">
      <w:pPr>
        <w:pStyle w:val="BodyTextL25"/>
        <w:ind w:left="720"/>
      </w:pPr>
    </w:p>
    <w:p w14:paraId="4A07F856" w14:textId="77777777" w:rsidR="005513C4" w:rsidRDefault="005513C4" w:rsidP="002531E0">
      <w:pPr>
        <w:pStyle w:val="BodyTextL25"/>
        <w:ind w:left="720"/>
      </w:pPr>
    </w:p>
    <w:p w14:paraId="521E9DCA" w14:textId="77777777" w:rsidR="005513C4" w:rsidRDefault="005513C4" w:rsidP="002531E0">
      <w:pPr>
        <w:pStyle w:val="BodyTextL25"/>
        <w:ind w:left="720"/>
      </w:pPr>
    </w:p>
    <w:p w14:paraId="171B0695" w14:textId="77777777" w:rsidR="005513C4" w:rsidRDefault="005513C4" w:rsidP="002531E0">
      <w:pPr>
        <w:pStyle w:val="BodyTextL25"/>
        <w:ind w:left="720"/>
      </w:pPr>
    </w:p>
    <w:p w14:paraId="3A7F1923" w14:textId="77777777" w:rsidR="005513C4" w:rsidRDefault="005513C4" w:rsidP="002531E0">
      <w:pPr>
        <w:pStyle w:val="BodyTextL25"/>
        <w:ind w:left="720"/>
      </w:pPr>
    </w:p>
    <w:p w14:paraId="0B030393" w14:textId="77777777" w:rsidR="005513C4" w:rsidRDefault="005513C4" w:rsidP="002531E0">
      <w:pPr>
        <w:pStyle w:val="BodyTextL25"/>
        <w:ind w:left="720"/>
      </w:pPr>
    </w:p>
    <w:p w14:paraId="3A21D4BB" w14:textId="77777777" w:rsidR="005513C4" w:rsidRDefault="005513C4" w:rsidP="002531E0">
      <w:pPr>
        <w:pStyle w:val="BodyTextL25"/>
        <w:ind w:left="720"/>
      </w:pPr>
    </w:p>
    <w:p w14:paraId="51D82FA1" w14:textId="77777777" w:rsidR="005513C4" w:rsidRDefault="005513C4" w:rsidP="002531E0">
      <w:pPr>
        <w:pStyle w:val="BodyTextL25"/>
        <w:ind w:left="720"/>
      </w:pPr>
    </w:p>
    <w:p w14:paraId="659AE416" w14:textId="77777777" w:rsidR="005513C4" w:rsidRDefault="005513C4" w:rsidP="002531E0">
      <w:pPr>
        <w:pStyle w:val="BodyTextL25"/>
        <w:ind w:left="720"/>
      </w:pPr>
    </w:p>
    <w:p w14:paraId="17307BBD" w14:textId="580E813F" w:rsidR="005513C4" w:rsidRDefault="00422613" w:rsidP="002531E0">
      <w:pPr>
        <w:pStyle w:val="BodyTextL25"/>
        <w:ind w:left="72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744BBBE" wp14:editId="29736361">
            <wp:simplePos x="0" y="0"/>
            <wp:positionH relativeFrom="margin">
              <wp:posOffset>1151890</wp:posOffset>
            </wp:positionH>
            <wp:positionV relativeFrom="paragraph">
              <wp:posOffset>635</wp:posOffset>
            </wp:positionV>
            <wp:extent cx="3782695" cy="3876675"/>
            <wp:effectExtent l="0" t="0" r="8255" b="9525"/>
            <wp:wrapSquare wrapText="bothSides"/>
            <wp:docPr id="1216195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9506" name="Picture 1216195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69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66AEB" w14:textId="6B8916ED" w:rsidR="00422613" w:rsidRDefault="00422613" w:rsidP="002531E0">
      <w:pPr>
        <w:pStyle w:val="BodyTextL25"/>
        <w:ind w:left="720"/>
      </w:pPr>
    </w:p>
    <w:p w14:paraId="3EEA37AA" w14:textId="7A197502" w:rsidR="00422613" w:rsidRDefault="00422613" w:rsidP="002531E0">
      <w:pPr>
        <w:pStyle w:val="BodyTextL25"/>
        <w:ind w:left="720"/>
      </w:pPr>
    </w:p>
    <w:p w14:paraId="02FEA874" w14:textId="6DB11C87" w:rsidR="00422613" w:rsidRDefault="00422613" w:rsidP="002531E0">
      <w:pPr>
        <w:pStyle w:val="BodyTextL25"/>
        <w:ind w:left="720"/>
      </w:pPr>
    </w:p>
    <w:p w14:paraId="223250AB" w14:textId="77777777" w:rsidR="00422613" w:rsidRDefault="00422613" w:rsidP="002531E0">
      <w:pPr>
        <w:pStyle w:val="BodyTextL25"/>
        <w:ind w:left="720"/>
      </w:pPr>
    </w:p>
    <w:p w14:paraId="57C76CAF" w14:textId="69B1068A" w:rsidR="00422613" w:rsidRDefault="00422613" w:rsidP="002531E0">
      <w:pPr>
        <w:pStyle w:val="BodyTextL25"/>
        <w:ind w:left="720"/>
      </w:pPr>
    </w:p>
    <w:p w14:paraId="7FA9E497" w14:textId="0A6CF8D4" w:rsidR="00422613" w:rsidRDefault="00422613" w:rsidP="002531E0">
      <w:pPr>
        <w:pStyle w:val="BodyTextL25"/>
        <w:ind w:left="720"/>
      </w:pPr>
    </w:p>
    <w:p w14:paraId="05B2DCCE" w14:textId="567AF85A" w:rsidR="00422613" w:rsidRDefault="00422613" w:rsidP="002531E0">
      <w:pPr>
        <w:pStyle w:val="BodyTextL25"/>
        <w:ind w:left="720"/>
      </w:pPr>
    </w:p>
    <w:p w14:paraId="1B53F629" w14:textId="24C75D69" w:rsidR="00422613" w:rsidRDefault="00422613" w:rsidP="002531E0">
      <w:pPr>
        <w:pStyle w:val="BodyTextL25"/>
        <w:ind w:left="720"/>
      </w:pPr>
    </w:p>
    <w:p w14:paraId="3987C0EF" w14:textId="53FD31CB" w:rsidR="00422613" w:rsidRDefault="00422613" w:rsidP="002531E0">
      <w:pPr>
        <w:pStyle w:val="BodyTextL25"/>
        <w:ind w:left="720"/>
      </w:pPr>
    </w:p>
    <w:p w14:paraId="575AA4F7" w14:textId="77777777" w:rsidR="00422613" w:rsidRDefault="00422613" w:rsidP="002531E0">
      <w:pPr>
        <w:pStyle w:val="BodyTextL25"/>
        <w:ind w:left="720"/>
      </w:pPr>
    </w:p>
    <w:p w14:paraId="43661C04" w14:textId="1FB9330A" w:rsidR="00422613" w:rsidRDefault="00422613" w:rsidP="002531E0">
      <w:pPr>
        <w:pStyle w:val="BodyTextL25"/>
        <w:ind w:left="720"/>
      </w:pPr>
    </w:p>
    <w:p w14:paraId="21D8FB6B" w14:textId="28B2A881" w:rsidR="00422613" w:rsidRDefault="00422613" w:rsidP="002531E0">
      <w:pPr>
        <w:pStyle w:val="BodyTextL25"/>
        <w:ind w:left="720"/>
      </w:pPr>
    </w:p>
    <w:p w14:paraId="43D37359" w14:textId="564530C3" w:rsidR="00422613" w:rsidRDefault="00422613" w:rsidP="002531E0">
      <w:pPr>
        <w:pStyle w:val="BodyTextL25"/>
        <w:ind w:left="720"/>
      </w:pPr>
    </w:p>
    <w:p w14:paraId="7EAEFB28" w14:textId="61CCC37B" w:rsidR="00422613" w:rsidRDefault="00422613" w:rsidP="002531E0">
      <w:pPr>
        <w:pStyle w:val="BodyTextL25"/>
        <w:ind w:left="720"/>
      </w:pPr>
    </w:p>
    <w:p w14:paraId="2C9DEC41" w14:textId="584DF9C3" w:rsidR="00422613" w:rsidRDefault="00422613" w:rsidP="002531E0">
      <w:pPr>
        <w:pStyle w:val="BodyTextL25"/>
        <w:ind w:left="720"/>
      </w:pPr>
    </w:p>
    <w:p w14:paraId="7EBE08E8" w14:textId="3D591BA6" w:rsidR="00422613" w:rsidRDefault="00422613" w:rsidP="002531E0">
      <w:pPr>
        <w:pStyle w:val="BodyTextL25"/>
        <w:ind w:left="720"/>
      </w:pPr>
    </w:p>
    <w:p w14:paraId="57F056C3" w14:textId="5EDCF8B2" w:rsidR="00422613" w:rsidRDefault="00422613" w:rsidP="002531E0">
      <w:pPr>
        <w:pStyle w:val="BodyTextL25"/>
        <w:ind w:left="720"/>
      </w:pPr>
    </w:p>
    <w:p w14:paraId="60F8EA97" w14:textId="2AC42A3A" w:rsidR="00422613" w:rsidRDefault="00422613" w:rsidP="002531E0">
      <w:pPr>
        <w:pStyle w:val="BodyTextL25"/>
        <w:ind w:left="720"/>
      </w:pPr>
    </w:p>
    <w:p w14:paraId="3E4C314E" w14:textId="4AA01776" w:rsidR="00422613" w:rsidRDefault="00422613" w:rsidP="002531E0">
      <w:pPr>
        <w:pStyle w:val="BodyTextL25"/>
        <w:ind w:left="720"/>
      </w:pPr>
    </w:p>
    <w:p w14:paraId="7D4709E2" w14:textId="5BD03B21" w:rsidR="006B6C75" w:rsidRDefault="00BF4E6A" w:rsidP="001A0ABF">
      <w:pPr>
        <w:pStyle w:val="BodyTextL25"/>
        <w:numPr>
          <w:ilvl w:val="0"/>
          <w:numId w:val="26"/>
        </w:numPr>
      </w:pPr>
      <w:r>
        <w:t>Attach screen shots for the “Ping” between the PCs after confi</w:t>
      </w:r>
      <w:r w:rsidR="001A0ABF">
        <w:t>guration.</w:t>
      </w:r>
    </w:p>
    <w:p w14:paraId="65047CAC" w14:textId="7AB0DD56" w:rsidR="001A0ABF" w:rsidRDefault="00204DCA" w:rsidP="00C37C0C">
      <w:pPr>
        <w:pStyle w:val="BodyTextL25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E21F87B" wp14:editId="5BA7B473">
            <wp:simplePos x="0" y="0"/>
            <wp:positionH relativeFrom="margin">
              <wp:posOffset>1447800</wp:posOffset>
            </wp:positionH>
            <wp:positionV relativeFrom="paragraph">
              <wp:posOffset>3810</wp:posOffset>
            </wp:positionV>
            <wp:extent cx="3924300" cy="3800475"/>
            <wp:effectExtent l="0" t="0" r="0" b="9525"/>
            <wp:wrapSquare wrapText="bothSides"/>
            <wp:docPr id="67892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22335" name="Picture 6789223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B4F553" w14:textId="663918FB" w:rsidR="001A0ABF" w:rsidRDefault="001A0ABF" w:rsidP="003777F7">
      <w:pPr>
        <w:pStyle w:val="BodyTextL25"/>
        <w:ind w:left="0"/>
      </w:pPr>
    </w:p>
    <w:p w14:paraId="72819B7B" w14:textId="77777777" w:rsidR="006B6C75" w:rsidRDefault="006B6C75" w:rsidP="003777F7">
      <w:pPr>
        <w:pStyle w:val="BodyTextL25"/>
        <w:ind w:left="0"/>
      </w:pPr>
    </w:p>
    <w:p w14:paraId="2DEBD39E" w14:textId="170C5B5D" w:rsidR="00B25327" w:rsidRDefault="00B25327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2CF1FA79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021315BF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7C3E2973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79B8524A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5A491D11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3A329745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19A1A16D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5B2005BF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1060D1A9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65699EB2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5379D0F2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71B13DB1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786C46B5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21B13CF7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72882E78" w14:textId="744E5BB9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  <w:r>
        <w:rPr>
          <w:rFonts w:eastAsia="Calibri"/>
          <w:b/>
          <w:bCs/>
          <w:i w:val="0"/>
          <w:noProof/>
          <w:color w:val="auto"/>
          <w:sz w:val="28"/>
          <w:szCs w:val="32"/>
        </w:rPr>
        <w:lastRenderedPageBreak/>
        <w:drawing>
          <wp:anchor distT="0" distB="0" distL="114300" distR="114300" simplePos="0" relativeHeight="251668480" behindDoc="0" locked="0" layoutInCell="1" allowOverlap="1" wp14:anchorId="468DF9EB" wp14:editId="133A9F85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161155" cy="4057650"/>
            <wp:effectExtent l="0" t="0" r="0" b="0"/>
            <wp:wrapSquare wrapText="bothSides"/>
            <wp:docPr id="38197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77219" name="Picture 3819772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F577D7" w14:textId="190E7649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73837365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29A46991" w14:textId="564A8B1E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38554AEF" w14:textId="70E196CF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1455F0B3" w14:textId="4F060B1A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4E8815DD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1B2198F4" w14:textId="70C4F9D8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4E45A0F8" w14:textId="7A25D37B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2287714B" w14:textId="384F8681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6E9501F5" w14:textId="3FC319ED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6E4BA68E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568D0133" w14:textId="665377EE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4C067C0D" w14:textId="1705E2AC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1F03AE48" w14:textId="082B31A3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55977CDD" w14:textId="0135E349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5D3C03D8" w14:textId="77777777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74DCE54F" w14:textId="27BD12E4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54F874F9" w14:textId="48785B93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21D10DED" w14:textId="7566FE05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3E05411D" w14:textId="3844DF9B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p w14:paraId="0EB87500" w14:textId="45430889" w:rsidR="00A11E64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  <w:r>
        <w:rPr>
          <w:rFonts w:eastAsia="Calibri"/>
          <w:b/>
          <w:bCs/>
          <w:i w:val="0"/>
          <w:noProof/>
          <w:color w:val="auto"/>
          <w:sz w:val="28"/>
          <w:szCs w:val="32"/>
        </w:rPr>
        <w:drawing>
          <wp:anchor distT="0" distB="0" distL="114300" distR="114300" simplePos="0" relativeHeight="251669504" behindDoc="0" locked="0" layoutInCell="1" allowOverlap="1" wp14:anchorId="2A5E388F" wp14:editId="3B935346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4181475" cy="4024630"/>
            <wp:effectExtent l="0" t="0" r="9525" b="0"/>
            <wp:wrapSquare wrapText="bothSides"/>
            <wp:docPr id="552571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71013" name="Picture 5525710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EB363" w14:textId="1852421F" w:rsidR="00A11E64" w:rsidRPr="00B25327" w:rsidRDefault="00A11E64" w:rsidP="0021301B">
      <w:pPr>
        <w:pStyle w:val="configwindow"/>
        <w:rPr>
          <w:rFonts w:eastAsia="Calibri"/>
          <w:b/>
          <w:bCs/>
          <w:i w:val="0"/>
          <w:color w:val="auto"/>
          <w:sz w:val="28"/>
          <w:szCs w:val="32"/>
        </w:rPr>
      </w:pPr>
    </w:p>
    <w:sectPr w:rsidR="00A11E64" w:rsidRPr="00B25327" w:rsidSect="00813FDC">
      <w:headerReference w:type="default" r:id="rId21"/>
      <w:footerReference w:type="default" r:id="rId22"/>
      <w:headerReference w:type="first" r:id="rId23"/>
      <w:footerReference w:type="first" r:id="rId24"/>
      <w:pgSz w:w="12240" w:h="15840" w:code="1"/>
      <w:pgMar w:top="851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51666" w14:textId="77777777" w:rsidR="008E2053" w:rsidRDefault="008E2053" w:rsidP="00710659">
      <w:pPr>
        <w:spacing w:after="0" w:line="240" w:lineRule="auto"/>
      </w:pPr>
      <w:r>
        <w:separator/>
      </w:r>
    </w:p>
    <w:p w14:paraId="1C5912A9" w14:textId="77777777" w:rsidR="008E2053" w:rsidRDefault="008E2053"/>
  </w:endnote>
  <w:endnote w:type="continuationSeparator" w:id="0">
    <w:p w14:paraId="10B0DA74" w14:textId="77777777" w:rsidR="008E2053" w:rsidRDefault="008E2053" w:rsidP="00710659">
      <w:pPr>
        <w:spacing w:after="0" w:line="240" w:lineRule="auto"/>
      </w:pPr>
      <w:r>
        <w:continuationSeparator/>
      </w:r>
    </w:p>
    <w:p w14:paraId="6BB9418B" w14:textId="77777777" w:rsidR="008E2053" w:rsidRDefault="008E20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81D2D" w14:textId="6C6C0326" w:rsidR="00926CB2" w:rsidRPr="00882B63" w:rsidRDefault="008E00D5" w:rsidP="00E859E3">
    <w:pPr>
      <w:pStyle w:val="Footer"/>
      <w:rPr>
        <w:szCs w:val="16"/>
      </w:rPr>
    </w:pP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4327BA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4327BA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7DD5" w14:textId="68F9C370" w:rsidR="00882B63" w:rsidRPr="00882B63" w:rsidRDefault="00882B63" w:rsidP="00E859E3">
    <w:pPr>
      <w:pStyle w:val="Footer"/>
      <w:rPr>
        <w:szCs w:val="16"/>
      </w:rPr>
    </w:pP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4327B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4327BA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1B9AB" w14:textId="77777777" w:rsidR="008E2053" w:rsidRDefault="008E2053" w:rsidP="00710659">
      <w:pPr>
        <w:spacing w:after="0" w:line="240" w:lineRule="auto"/>
      </w:pPr>
      <w:r>
        <w:separator/>
      </w:r>
    </w:p>
    <w:p w14:paraId="35ACB8DA" w14:textId="77777777" w:rsidR="008E2053" w:rsidRDefault="008E2053"/>
  </w:footnote>
  <w:footnote w:type="continuationSeparator" w:id="0">
    <w:p w14:paraId="2B6E2397" w14:textId="77777777" w:rsidR="008E2053" w:rsidRDefault="008E2053" w:rsidP="00710659">
      <w:pPr>
        <w:spacing w:after="0" w:line="240" w:lineRule="auto"/>
      </w:pPr>
      <w:r>
        <w:continuationSeparator/>
      </w:r>
    </w:p>
    <w:p w14:paraId="3B58312C" w14:textId="77777777" w:rsidR="008E2053" w:rsidRDefault="008E20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33FD606074A847DDAD18AB7687028E7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45E2E12" w14:textId="620DF612" w:rsidR="00926CB2" w:rsidRDefault="0073671F" w:rsidP="008402F2">
        <w:pPr>
          <w:pStyle w:val="PageHead"/>
        </w:pPr>
        <w:r>
          <w:t>Packet Tracer – Design and Implement a VLSM Addressing Scheme                                        Duaa Al-Hamid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403956777"/>
      <w:placeholder>
        <w:docPart w:val="E31D0A099C8140CB92849198908939F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9352E88" w14:textId="3974D411" w:rsidR="00D55318" w:rsidRDefault="00D55318" w:rsidP="00D55318">
        <w:pPr>
          <w:pStyle w:val="PageHead"/>
          <w:rPr>
            <w:b w:val="0"/>
            <w:sz w:val="22"/>
          </w:rPr>
        </w:pPr>
        <w:r>
          <w:t xml:space="preserve">Packet Tracer </w:t>
        </w:r>
        <w:r w:rsidR="009B0E33">
          <w:t>–</w:t>
        </w:r>
        <w:r>
          <w:t xml:space="preserve"> </w:t>
        </w:r>
        <w:r w:rsidR="008E68AD">
          <w:t>Design and Implement a VLSM</w:t>
        </w:r>
        <w:r w:rsidR="00324DD5">
          <w:t xml:space="preserve"> Addressing Sch</w:t>
        </w:r>
        <w:r w:rsidR="0073671F">
          <w:t>eme</w:t>
        </w:r>
        <w:r w:rsidR="0062007F">
          <w:t xml:space="preserve">                                       </w:t>
        </w:r>
        <w:r w:rsidR="0073671F">
          <w:t xml:space="preserve"> </w:t>
        </w:r>
        <w:r w:rsidR="0062007F">
          <w:t>Duaa Al-Hamid</w:t>
        </w:r>
      </w:p>
    </w:sdtContent>
  </w:sdt>
  <w:p w14:paraId="6A9D0116" w14:textId="57C14136" w:rsidR="00926CB2" w:rsidRDefault="00926CB2" w:rsidP="00D553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3588EEEA"/>
    <w:lvl w:ilvl="0" w:tplc="C4DA6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CC7E97"/>
    <w:multiLevelType w:val="multilevel"/>
    <w:tmpl w:val="675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8158D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DFA6360"/>
    <w:multiLevelType w:val="hybridMultilevel"/>
    <w:tmpl w:val="0C325D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C23AD"/>
    <w:multiLevelType w:val="multilevel"/>
    <w:tmpl w:val="BC0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7228C"/>
    <w:multiLevelType w:val="multilevel"/>
    <w:tmpl w:val="5B007AC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3CD5ACA"/>
    <w:multiLevelType w:val="hybridMultilevel"/>
    <w:tmpl w:val="217CDFF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DF612DD"/>
    <w:multiLevelType w:val="multilevel"/>
    <w:tmpl w:val="5CB867BA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pStyle w:val="SubStepNum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230A7BC8"/>
    <w:multiLevelType w:val="multilevel"/>
    <w:tmpl w:val="1B48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03C9E"/>
    <w:multiLevelType w:val="hybridMultilevel"/>
    <w:tmpl w:val="B3741512"/>
    <w:lvl w:ilvl="0" w:tplc="CCA2ED2E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727E1"/>
    <w:multiLevelType w:val="hybridMultilevel"/>
    <w:tmpl w:val="48DEF0A6"/>
    <w:lvl w:ilvl="0" w:tplc="CCA2ED2E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702D2"/>
    <w:multiLevelType w:val="multilevel"/>
    <w:tmpl w:val="C510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25D47"/>
    <w:multiLevelType w:val="hybridMultilevel"/>
    <w:tmpl w:val="5C5479A6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FB53E5"/>
    <w:multiLevelType w:val="multilevel"/>
    <w:tmpl w:val="613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A4367"/>
    <w:multiLevelType w:val="hybridMultilevel"/>
    <w:tmpl w:val="02B2B76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6D1731"/>
    <w:multiLevelType w:val="hybridMultilevel"/>
    <w:tmpl w:val="217CDFF0"/>
    <w:lvl w:ilvl="0" w:tplc="1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D5605F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BF23836"/>
    <w:multiLevelType w:val="multilevel"/>
    <w:tmpl w:val="073E50D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2" w15:restartNumberingAfterBreak="0">
    <w:nsid w:val="4C1F043F"/>
    <w:multiLevelType w:val="multilevel"/>
    <w:tmpl w:val="1964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C3798C"/>
    <w:multiLevelType w:val="multilevel"/>
    <w:tmpl w:val="AAF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2A5C30"/>
    <w:multiLevelType w:val="multilevel"/>
    <w:tmpl w:val="B74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D2BB0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55B6657"/>
    <w:multiLevelType w:val="multilevel"/>
    <w:tmpl w:val="A578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340777">
    <w:abstractNumId w:val="21"/>
  </w:num>
  <w:num w:numId="2" w16cid:durableId="159201543">
    <w:abstractNumId w:val="9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53362193">
    <w:abstractNumId w:val="6"/>
  </w:num>
  <w:num w:numId="4" w16cid:durableId="1742830852">
    <w:abstractNumId w:val="9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038581035">
    <w:abstractNumId w:val="9"/>
  </w:num>
  <w:num w:numId="6" w16cid:durableId="740106585">
    <w:abstractNumId w:val="0"/>
  </w:num>
  <w:num w:numId="7" w16cid:durableId="1200977238">
    <w:abstractNumId w:val="1"/>
  </w:num>
  <w:num w:numId="8" w16cid:durableId="1602640315">
    <w:abstractNumId w:val="10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598829501">
    <w:abstractNumId w:val="9"/>
  </w:num>
  <w:num w:numId="10" w16cid:durableId="393704985">
    <w:abstractNumId w:val="3"/>
  </w:num>
  <w:num w:numId="11" w16cid:durableId="5264831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02198020">
    <w:abstractNumId w:val="14"/>
  </w:num>
  <w:num w:numId="13" w16cid:durableId="523829486">
    <w:abstractNumId w:val="9"/>
  </w:num>
  <w:num w:numId="14" w16cid:durableId="1155410488">
    <w:abstractNumId w:val="4"/>
  </w:num>
  <w:num w:numId="15" w16cid:durableId="1622372934">
    <w:abstractNumId w:val="8"/>
  </w:num>
  <w:num w:numId="16" w16cid:durableId="471799192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7" w16cid:durableId="933051149">
    <w:abstractNumId w:val="25"/>
  </w:num>
  <w:num w:numId="18" w16cid:durableId="430659571">
    <w:abstractNumId w:val="20"/>
  </w:num>
  <w:num w:numId="19" w16cid:durableId="888496678">
    <w:abstractNumId w:val="22"/>
  </w:num>
  <w:num w:numId="20" w16cid:durableId="1145316927">
    <w:abstractNumId w:val="12"/>
  </w:num>
  <w:num w:numId="21" w16cid:durableId="500507249">
    <w:abstractNumId w:val="19"/>
  </w:num>
  <w:num w:numId="22" w16cid:durableId="1366785070">
    <w:abstractNumId w:val="7"/>
  </w:num>
  <w:num w:numId="23" w16cid:durableId="1008210528">
    <w:abstractNumId w:val="23"/>
  </w:num>
  <w:num w:numId="24" w16cid:durableId="2008239416">
    <w:abstractNumId w:val="13"/>
  </w:num>
  <w:num w:numId="25" w16cid:durableId="58672784">
    <w:abstractNumId w:val="16"/>
  </w:num>
  <w:num w:numId="26" w16cid:durableId="1783383599">
    <w:abstractNumId w:val="18"/>
  </w:num>
  <w:num w:numId="27" w16cid:durableId="21786415">
    <w:abstractNumId w:val="5"/>
  </w:num>
  <w:num w:numId="28" w16cid:durableId="213081531">
    <w:abstractNumId w:val="15"/>
  </w:num>
  <w:num w:numId="29" w16cid:durableId="223492718">
    <w:abstractNumId w:val="2"/>
  </w:num>
  <w:num w:numId="30" w16cid:durableId="94180295">
    <w:abstractNumId w:val="17"/>
  </w:num>
  <w:num w:numId="31" w16cid:durableId="1633556086">
    <w:abstractNumId w:val="26"/>
  </w:num>
  <w:num w:numId="32" w16cid:durableId="1240018020">
    <w:abstractNumId w:val="24"/>
  </w:num>
  <w:num w:numId="33" w16cid:durableId="473303776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54D"/>
    <w:rsid w:val="00001BDF"/>
    <w:rsid w:val="0000380F"/>
    <w:rsid w:val="000040F7"/>
    <w:rsid w:val="00004175"/>
    <w:rsid w:val="000059C9"/>
    <w:rsid w:val="00011B63"/>
    <w:rsid w:val="00012C22"/>
    <w:rsid w:val="000160F7"/>
    <w:rsid w:val="00016D5B"/>
    <w:rsid w:val="00016F30"/>
    <w:rsid w:val="0002047C"/>
    <w:rsid w:val="00021B9A"/>
    <w:rsid w:val="0002253B"/>
    <w:rsid w:val="000242D6"/>
    <w:rsid w:val="00024EE5"/>
    <w:rsid w:val="00025ADF"/>
    <w:rsid w:val="00041AF6"/>
    <w:rsid w:val="00044E62"/>
    <w:rsid w:val="00050BA4"/>
    <w:rsid w:val="0005141D"/>
    <w:rsid w:val="00051738"/>
    <w:rsid w:val="0005242B"/>
    <w:rsid w:val="00052548"/>
    <w:rsid w:val="00056879"/>
    <w:rsid w:val="00060696"/>
    <w:rsid w:val="00062D89"/>
    <w:rsid w:val="000646B9"/>
    <w:rsid w:val="00067A67"/>
    <w:rsid w:val="000705DE"/>
    <w:rsid w:val="00070C16"/>
    <w:rsid w:val="00075EA9"/>
    <w:rsid w:val="000769CF"/>
    <w:rsid w:val="000815D8"/>
    <w:rsid w:val="00084C99"/>
    <w:rsid w:val="000851C5"/>
    <w:rsid w:val="00085CC6"/>
    <w:rsid w:val="00090C07"/>
    <w:rsid w:val="0009147A"/>
    <w:rsid w:val="00091529"/>
    <w:rsid w:val="00091E8D"/>
    <w:rsid w:val="0009378D"/>
    <w:rsid w:val="00097163"/>
    <w:rsid w:val="000A22C8"/>
    <w:rsid w:val="000B2344"/>
    <w:rsid w:val="000B25AC"/>
    <w:rsid w:val="000B7DE5"/>
    <w:rsid w:val="000C2118"/>
    <w:rsid w:val="000C6425"/>
    <w:rsid w:val="000C6E6E"/>
    <w:rsid w:val="000C7B7D"/>
    <w:rsid w:val="000D0A30"/>
    <w:rsid w:val="000D55B4"/>
    <w:rsid w:val="000E65F0"/>
    <w:rsid w:val="000F072C"/>
    <w:rsid w:val="000F2074"/>
    <w:rsid w:val="000F31D7"/>
    <w:rsid w:val="000F535F"/>
    <w:rsid w:val="000F6743"/>
    <w:rsid w:val="00100100"/>
    <w:rsid w:val="001006C2"/>
    <w:rsid w:val="00101BE8"/>
    <w:rsid w:val="00103401"/>
    <w:rsid w:val="00103A44"/>
    <w:rsid w:val="00103D36"/>
    <w:rsid w:val="0010408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37311"/>
    <w:rsid w:val="0014219C"/>
    <w:rsid w:val="001425ED"/>
    <w:rsid w:val="00143450"/>
    <w:rsid w:val="00143D3C"/>
    <w:rsid w:val="00144696"/>
    <w:rsid w:val="001446DD"/>
    <w:rsid w:val="00144997"/>
    <w:rsid w:val="001523C0"/>
    <w:rsid w:val="001535FE"/>
    <w:rsid w:val="00154E3A"/>
    <w:rsid w:val="00155352"/>
    <w:rsid w:val="00157902"/>
    <w:rsid w:val="001614A3"/>
    <w:rsid w:val="00162105"/>
    <w:rsid w:val="00162EEA"/>
    <w:rsid w:val="00163164"/>
    <w:rsid w:val="00166253"/>
    <w:rsid w:val="001704B7"/>
    <w:rsid w:val="001708A6"/>
    <w:rsid w:val="001710C0"/>
    <w:rsid w:val="00171F40"/>
    <w:rsid w:val="00172AFB"/>
    <w:rsid w:val="001772B8"/>
    <w:rsid w:val="00180FBF"/>
    <w:rsid w:val="001810F6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0ABF"/>
    <w:rsid w:val="001A15DA"/>
    <w:rsid w:val="001A2694"/>
    <w:rsid w:val="001A3CC7"/>
    <w:rsid w:val="001A5ECE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D6B45"/>
    <w:rsid w:val="001E0AB8"/>
    <w:rsid w:val="001E21DE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4DCA"/>
    <w:rsid w:val="002060B5"/>
    <w:rsid w:val="002113B8"/>
    <w:rsid w:val="0021301B"/>
    <w:rsid w:val="002150F9"/>
    <w:rsid w:val="00215665"/>
    <w:rsid w:val="002163BB"/>
    <w:rsid w:val="0021792C"/>
    <w:rsid w:val="002240AB"/>
    <w:rsid w:val="00225D42"/>
    <w:rsid w:val="00225E37"/>
    <w:rsid w:val="002260CA"/>
    <w:rsid w:val="00226907"/>
    <w:rsid w:val="00227145"/>
    <w:rsid w:val="00231DCA"/>
    <w:rsid w:val="002352E9"/>
    <w:rsid w:val="00235792"/>
    <w:rsid w:val="00242E3A"/>
    <w:rsid w:val="00246492"/>
    <w:rsid w:val="0024797F"/>
    <w:rsid w:val="002506CF"/>
    <w:rsid w:val="0025107F"/>
    <w:rsid w:val="002531E0"/>
    <w:rsid w:val="00260CD4"/>
    <w:rsid w:val="002639D8"/>
    <w:rsid w:val="00265F77"/>
    <w:rsid w:val="00266C83"/>
    <w:rsid w:val="00267410"/>
    <w:rsid w:val="00270FCC"/>
    <w:rsid w:val="002768DC"/>
    <w:rsid w:val="00294C8F"/>
    <w:rsid w:val="002A0B2E"/>
    <w:rsid w:val="002A0DC1"/>
    <w:rsid w:val="002A5F91"/>
    <w:rsid w:val="002A6C56"/>
    <w:rsid w:val="002C04C4"/>
    <w:rsid w:val="002C090C"/>
    <w:rsid w:val="002C1243"/>
    <w:rsid w:val="002C1815"/>
    <w:rsid w:val="002C475E"/>
    <w:rsid w:val="002C6AD6"/>
    <w:rsid w:val="002C716C"/>
    <w:rsid w:val="002C7803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4DD5"/>
    <w:rsid w:val="00331439"/>
    <w:rsid w:val="00334C33"/>
    <w:rsid w:val="003368B3"/>
    <w:rsid w:val="0034455D"/>
    <w:rsid w:val="0034604B"/>
    <w:rsid w:val="00346D17"/>
    <w:rsid w:val="00347972"/>
    <w:rsid w:val="00351899"/>
    <w:rsid w:val="0035469B"/>
    <w:rsid w:val="003559CC"/>
    <w:rsid w:val="00355D4B"/>
    <w:rsid w:val="003569D7"/>
    <w:rsid w:val="003608AC"/>
    <w:rsid w:val="00363A23"/>
    <w:rsid w:val="0036440C"/>
    <w:rsid w:val="0036465A"/>
    <w:rsid w:val="003777F7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1C5"/>
    <w:rsid w:val="003D6EF1"/>
    <w:rsid w:val="003E5BE5"/>
    <w:rsid w:val="003F18D1"/>
    <w:rsid w:val="003F20EC"/>
    <w:rsid w:val="003F351E"/>
    <w:rsid w:val="003F4F0E"/>
    <w:rsid w:val="003F6096"/>
    <w:rsid w:val="003F6E06"/>
    <w:rsid w:val="00403C7A"/>
    <w:rsid w:val="004057A6"/>
    <w:rsid w:val="00406554"/>
    <w:rsid w:val="00407755"/>
    <w:rsid w:val="00410DBB"/>
    <w:rsid w:val="0041293B"/>
    <w:rsid w:val="004131B0"/>
    <w:rsid w:val="00416C42"/>
    <w:rsid w:val="00422476"/>
    <w:rsid w:val="00422613"/>
    <w:rsid w:val="0042385C"/>
    <w:rsid w:val="00426FA5"/>
    <w:rsid w:val="00431654"/>
    <w:rsid w:val="004318E2"/>
    <w:rsid w:val="004327BA"/>
    <w:rsid w:val="00434926"/>
    <w:rsid w:val="004416D2"/>
    <w:rsid w:val="00443ACE"/>
    <w:rsid w:val="00444217"/>
    <w:rsid w:val="004474D4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023"/>
    <w:rsid w:val="004A1CA0"/>
    <w:rsid w:val="004A22E9"/>
    <w:rsid w:val="004A4ACD"/>
    <w:rsid w:val="004A506C"/>
    <w:rsid w:val="004A5BC5"/>
    <w:rsid w:val="004B023D"/>
    <w:rsid w:val="004C0909"/>
    <w:rsid w:val="004C329A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CB8"/>
    <w:rsid w:val="004F4EC3"/>
    <w:rsid w:val="005037E4"/>
    <w:rsid w:val="00504ED4"/>
    <w:rsid w:val="00510217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306E"/>
    <w:rsid w:val="00523CD3"/>
    <w:rsid w:val="0052400A"/>
    <w:rsid w:val="0052785C"/>
    <w:rsid w:val="00536277"/>
    <w:rsid w:val="00536F43"/>
    <w:rsid w:val="00546301"/>
    <w:rsid w:val="005510BA"/>
    <w:rsid w:val="005513C4"/>
    <w:rsid w:val="005538C8"/>
    <w:rsid w:val="00554B4E"/>
    <w:rsid w:val="00556C02"/>
    <w:rsid w:val="00561BB2"/>
    <w:rsid w:val="00563249"/>
    <w:rsid w:val="00565B7A"/>
    <w:rsid w:val="00567745"/>
    <w:rsid w:val="00570A65"/>
    <w:rsid w:val="00574BC8"/>
    <w:rsid w:val="005762B1"/>
    <w:rsid w:val="00580456"/>
    <w:rsid w:val="00580E73"/>
    <w:rsid w:val="00590D37"/>
    <w:rsid w:val="00592329"/>
    <w:rsid w:val="00593386"/>
    <w:rsid w:val="00596998"/>
    <w:rsid w:val="0059790F"/>
    <w:rsid w:val="005A5E2D"/>
    <w:rsid w:val="005A6E62"/>
    <w:rsid w:val="005B2FB3"/>
    <w:rsid w:val="005C6DE5"/>
    <w:rsid w:val="005D199F"/>
    <w:rsid w:val="005D2B29"/>
    <w:rsid w:val="005D354A"/>
    <w:rsid w:val="005D3CEA"/>
    <w:rsid w:val="005D3E53"/>
    <w:rsid w:val="005D506C"/>
    <w:rsid w:val="005E3235"/>
    <w:rsid w:val="005E359E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05EFB"/>
    <w:rsid w:val="006131CE"/>
    <w:rsid w:val="0061336B"/>
    <w:rsid w:val="00613617"/>
    <w:rsid w:val="00615D71"/>
    <w:rsid w:val="00616D2C"/>
    <w:rsid w:val="00617D6E"/>
    <w:rsid w:val="0062007F"/>
    <w:rsid w:val="00620ED5"/>
    <w:rsid w:val="00622D61"/>
    <w:rsid w:val="00624198"/>
    <w:rsid w:val="00636689"/>
    <w:rsid w:val="00636C28"/>
    <w:rsid w:val="00640C3F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062B"/>
    <w:rsid w:val="00691349"/>
    <w:rsid w:val="006914AA"/>
    <w:rsid w:val="00691D90"/>
    <w:rsid w:val="00695EE2"/>
    <w:rsid w:val="0069660B"/>
    <w:rsid w:val="006A0987"/>
    <w:rsid w:val="006A1B33"/>
    <w:rsid w:val="006A48F1"/>
    <w:rsid w:val="006A6D9A"/>
    <w:rsid w:val="006A71A3"/>
    <w:rsid w:val="006B03F2"/>
    <w:rsid w:val="006B14C1"/>
    <w:rsid w:val="006B1639"/>
    <w:rsid w:val="006B2BBF"/>
    <w:rsid w:val="006B3044"/>
    <w:rsid w:val="006B5CA7"/>
    <w:rsid w:val="006B5E89"/>
    <w:rsid w:val="006B6C75"/>
    <w:rsid w:val="006C19B2"/>
    <w:rsid w:val="006C30A0"/>
    <w:rsid w:val="006C35FF"/>
    <w:rsid w:val="006C3FCF"/>
    <w:rsid w:val="006C4698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2A9E"/>
    <w:rsid w:val="0070333D"/>
    <w:rsid w:val="0070455A"/>
    <w:rsid w:val="00705FEC"/>
    <w:rsid w:val="00710659"/>
    <w:rsid w:val="0071147A"/>
    <w:rsid w:val="0071185D"/>
    <w:rsid w:val="007201F2"/>
    <w:rsid w:val="00721E01"/>
    <w:rsid w:val="007222AD"/>
    <w:rsid w:val="00724C8E"/>
    <w:rsid w:val="007252CA"/>
    <w:rsid w:val="0072591A"/>
    <w:rsid w:val="007267CF"/>
    <w:rsid w:val="00731F3F"/>
    <w:rsid w:val="00733BAB"/>
    <w:rsid w:val="00735378"/>
    <w:rsid w:val="0073604C"/>
    <w:rsid w:val="0073671F"/>
    <w:rsid w:val="007436BF"/>
    <w:rsid w:val="007443E9"/>
    <w:rsid w:val="00745DCE"/>
    <w:rsid w:val="00751FE7"/>
    <w:rsid w:val="00753D89"/>
    <w:rsid w:val="00753DDA"/>
    <w:rsid w:val="00754A6E"/>
    <w:rsid w:val="007550F9"/>
    <w:rsid w:val="007553D8"/>
    <w:rsid w:val="00755C9B"/>
    <w:rsid w:val="00760D2B"/>
    <w:rsid w:val="00760FE4"/>
    <w:rsid w:val="00761D3C"/>
    <w:rsid w:val="007636C2"/>
    <w:rsid w:val="00763D8B"/>
    <w:rsid w:val="007657F6"/>
    <w:rsid w:val="00765ACB"/>
    <w:rsid w:val="00765E47"/>
    <w:rsid w:val="0077125A"/>
    <w:rsid w:val="00777FC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4546"/>
    <w:rsid w:val="007B5522"/>
    <w:rsid w:val="007B67C0"/>
    <w:rsid w:val="007C0EE0"/>
    <w:rsid w:val="007C1B71"/>
    <w:rsid w:val="007C2FBB"/>
    <w:rsid w:val="007C4E8C"/>
    <w:rsid w:val="007C7164"/>
    <w:rsid w:val="007C7413"/>
    <w:rsid w:val="007D1984"/>
    <w:rsid w:val="007D2AFE"/>
    <w:rsid w:val="007E3264"/>
    <w:rsid w:val="007E3FEA"/>
    <w:rsid w:val="007E56E0"/>
    <w:rsid w:val="007E6402"/>
    <w:rsid w:val="007F0A0B"/>
    <w:rsid w:val="007F2AEB"/>
    <w:rsid w:val="007F3A60"/>
    <w:rsid w:val="007F3D0B"/>
    <w:rsid w:val="007F7C94"/>
    <w:rsid w:val="00802FFA"/>
    <w:rsid w:val="00810E4B"/>
    <w:rsid w:val="00813FDC"/>
    <w:rsid w:val="00814BAA"/>
    <w:rsid w:val="00816F0C"/>
    <w:rsid w:val="0082211C"/>
    <w:rsid w:val="00822F37"/>
    <w:rsid w:val="00824295"/>
    <w:rsid w:val="00827A65"/>
    <w:rsid w:val="00830473"/>
    <w:rsid w:val="008311DF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56C1"/>
    <w:rsid w:val="00896165"/>
    <w:rsid w:val="00896681"/>
    <w:rsid w:val="008A2749"/>
    <w:rsid w:val="008A3A90"/>
    <w:rsid w:val="008A4BF5"/>
    <w:rsid w:val="008B06D4"/>
    <w:rsid w:val="008B4F20"/>
    <w:rsid w:val="008B68E7"/>
    <w:rsid w:val="008B7FFD"/>
    <w:rsid w:val="008C286A"/>
    <w:rsid w:val="008C2920"/>
    <w:rsid w:val="008C4307"/>
    <w:rsid w:val="008C49A4"/>
    <w:rsid w:val="008C6917"/>
    <w:rsid w:val="008D23DF"/>
    <w:rsid w:val="008D73BF"/>
    <w:rsid w:val="008D7F09"/>
    <w:rsid w:val="008E00D5"/>
    <w:rsid w:val="008E2053"/>
    <w:rsid w:val="008E5B64"/>
    <w:rsid w:val="008E68AD"/>
    <w:rsid w:val="008E7DAA"/>
    <w:rsid w:val="008F0094"/>
    <w:rsid w:val="008F03EF"/>
    <w:rsid w:val="008F340F"/>
    <w:rsid w:val="008F6FC6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5BD9"/>
    <w:rsid w:val="009476C0"/>
    <w:rsid w:val="00963E34"/>
    <w:rsid w:val="00964DFA"/>
    <w:rsid w:val="00970A69"/>
    <w:rsid w:val="0098155C"/>
    <w:rsid w:val="00983B77"/>
    <w:rsid w:val="009908DA"/>
    <w:rsid w:val="00996053"/>
    <w:rsid w:val="00997E71"/>
    <w:rsid w:val="009A0B2F"/>
    <w:rsid w:val="009A1CF4"/>
    <w:rsid w:val="009A1E7F"/>
    <w:rsid w:val="009A37D7"/>
    <w:rsid w:val="009A4E17"/>
    <w:rsid w:val="009A6955"/>
    <w:rsid w:val="009B0E33"/>
    <w:rsid w:val="009B341C"/>
    <w:rsid w:val="009B5747"/>
    <w:rsid w:val="009C0B81"/>
    <w:rsid w:val="009C254D"/>
    <w:rsid w:val="009C3182"/>
    <w:rsid w:val="009D13C0"/>
    <w:rsid w:val="009D2C27"/>
    <w:rsid w:val="009D503E"/>
    <w:rsid w:val="009D7AEF"/>
    <w:rsid w:val="009D7DE6"/>
    <w:rsid w:val="009E2309"/>
    <w:rsid w:val="009E27A5"/>
    <w:rsid w:val="009E2B6E"/>
    <w:rsid w:val="009E42B9"/>
    <w:rsid w:val="009E4E17"/>
    <w:rsid w:val="009E54B9"/>
    <w:rsid w:val="009E70DA"/>
    <w:rsid w:val="009F3ADC"/>
    <w:rsid w:val="009F4C2E"/>
    <w:rsid w:val="00A014A3"/>
    <w:rsid w:val="00A027CC"/>
    <w:rsid w:val="00A0412D"/>
    <w:rsid w:val="00A11E64"/>
    <w:rsid w:val="00A15DF0"/>
    <w:rsid w:val="00A21211"/>
    <w:rsid w:val="00A21F7A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29BD"/>
    <w:rsid w:val="00AD4578"/>
    <w:rsid w:val="00AD68E9"/>
    <w:rsid w:val="00AE56C0"/>
    <w:rsid w:val="00AF7ACC"/>
    <w:rsid w:val="00B00914"/>
    <w:rsid w:val="00B02A8E"/>
    <w:rsid w:val="00B052EE"/>
    <w:rsid w:val="00B1081F"/>
    <w:rsid w:val="00B1345E"/>
    <w:rsid w:val="00B15F56"/>
    <w:rsid w:val="00B161C4"/>
    <w:rsid w:val="00B2496B"/>
    <w:rsid w:val="00B25327"/>
    <w:rsid w:val="00B27499"/>
    <w:rsid w:val="00B3010D"/>
    <w:rsid w:val="00B33A0F"/>
    <w:rsid w:val="00B35151"/>
    <w:rsid w:val="00B372AA"/>
    <w:rsid w:val="00B403ED"/>
    <w:rsid w:val="00B433F2"/>
    <w:rsid w:val="00B435CE"/>
    <w:rsid w:val="00B458E8"/>
    <w:rsid w:val="00B5397B"/>
    <w:rsid w:val="00B53EE9"/>
    <w:rsid w:val="00B6183E"/>
    <w:rsid w:val="00B62809"/>
    <w:rsid w:val="00B72D38"/>
    <w:rsid w:val="00B72F2A"/>
    <w:rsid w:val="00B74716"/>
    <w:rsid w:val="00B7675A"/>
    <w:rsid w:val="00B81898"/>
    <w:rsid w:val="00B82DED"/>
    <w:rsid w:val="00B843C5"/>
    <w:rsid w:val="00B8606B"/>
    <w:rsid w:val="00B878E7"/>
    <w:rsid w:val="00B879CC"/>
    <w:rsid w:val="00B90BF1"/>
    <w:rsid w:val="00B925BA"/>
    <w:rsid w:val="00B95111"/>
    <w:rsid w:val="00B97278"/>
    <w:rsid w:val="00B97943"/>
    <w:rsid w:val="00BA1D0B"/>
    <w:rsid w:val="00BA1F4C"/>
    <w:rsid w:val="00BA2B50"/>
    <w:rsid w:val="00BA6972"/>
    <w:rsid w:val="00BB1E0D"/>
    <w:rsid w:val="00BB26C8"/>
    <w:rsid w:val="00BB4D9B"/>
    <w:rsid w:val="00BB73FF"/>
    <w:rsid w:val="00BB7688"/>
    <w:rsid w:val="00BC1603"/>
    <w:rsid w:val="00BC5693"/>
    <w:rsid w:val="00BC7423"/>
    <w:rsid w:val="00BC7CAC"/>
    <w:rsid w:val="00BD251C"/>
    <w:rsid w:val="00BD6D76"/>
    <w:rsid w:val="00BE440D"/>
    <w:rsid w:val="00BE56B3"/>
    <w:rsid w:val="00BE676D"/>
    <w:rsid w:val="00BF01E6"/>
    <w:rsid w:val="00BF04E8"/>
    <w:rsid w:val="00BF16BF"/>
    <w:rsid w:val="00BF4D1F"/>
    <w:rsid w:val="00BF4E6A"/>
    <w:rsid w:val="00BF76BE"/>
    <w:rsid w:val="00C010B1"/>
    <w:rsid w:val="00C02A73"/>
    <w:rsid w:val="00C063D2"/>
    <w:rsid w:val="00C06CC8"/>
    <w:rsid w:val="00C07FD9"/>
    <w:rsid w:val="00C10955"/>
    <w:rsid w:val="00C11BE7"/>
    <w:rsid w:val="00C11C4D"/>
    <w:rsid w:val="00C162C0"/>
    <w:rsid w:val="00C1712C"/>
    <w:rsid w:val="00C20634"/>
    <w:rsid w:val="00C212E0"/>
    <w:rsid w:val="00C23E16"/>
    <w:rsid w:val="00C27E37"/>
    <w:rsid w:val="00C32713"/>
    <w:rsid w:val="00C3283B"/>
    <w:rsid w:val="00C351B8"/>
    <w:rsid w:val="00C37C0C"/>
    <w:rsid w:val="00C410D9"/>
    <w:rsid w:val="00C44DB7"/>
    <w:rsid w:val="00C4510A"/>
    <w:rsid w:val="00C47F2E"/>
    <w:rsid w:val="00C52858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6CBE"/>
    <w:rsid w:val="00C670EE"/>
    <w:rsid w:val="00C67E3B"/>
    <w:rsid w:val="00C71F4C"/>
    <w:rsid w:val="00C73E03"/>
    <w:rsid w:val="00C76E8A"/>
    <w:rsid w:val="00C77B29"/>
    <w:rsid w:val="00C87039"/>
    <w:rsid w:val="00C8718B"/>
    <w:rsid w:val="00C872E4"/>
    <w:rsid w:val="00C878D9"/>
    <w:rsid w:val="00C90311"/>
    <w:rsid w:val="00C91C26"/>
    <w:rsid w:val="00CA2BB2"/>
    <w:rsid w:val="00CA54E7"/>
    <w:rsid w:val="00CA73D5"/>
    <w:rsid w:val="00CB2FC9"/>
    <w:rsid w:val="00CB4E8E"/>
    <w:rsid w:val="00CB5068"/>
    <w:rsid w:val="00CB7D2B"/>
    <w:rsid w:val="00CC1C87"/>
    <w:rsid w:val="00CC3000"/>
    <w:rsid w:val="00CC4859"/>
    <w:rsid w:val="00CC64AD"/>
    <w:rsid w:val="00CC7A35"/>
    <w:rsid w:val="00CD072A"/>
    <w:rsid w:val="00CD0B37"/>
    <w:rsid w:val="00CD40B1"/>
    <w:rsid w:val="00CD51E0"/>
    <w:rsid w:val="00CD7F73"/>
    <w:rsid w:val="00CE26C5"/>
    <w:rsid w:val="00CE2BF8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5BC5"/>
    <w:rsid w:val="00D1366C"/>
    <w:rsid w:val="00D139C8"/>
    <w:rsid w:val="00D17F81"/>
    <w:rsid w:val="00D22510"/>
    <w:rsid w:val="00D22660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5318"/>
    <w:rsid w:val="00D5587E"/>
    <w:rsid w:val="00D56A0E"/>
    <w:rsid w:val="00D57AD3"/>
    <w:rsid w:val="00D62F25"/>
    <w:rsid w:val="00D635FE"/>
    <w:rsid w:val="00D66588"/>
    <w:rsid w:val="00D66A7B"/>
    <w:rsid w:val="00D729DE"/>
    <w:rsid w:val="00D75B6A"/>
    <w:rsid w:val="00D778DF"/>
    <w:rsid w:val="00D83537"/>
    <w:rsid w:val="00D843F9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688E"/>
    <w:rsid w:val="00D977E8"/>
    <w:rsid w:val="00D97B16"/>
    <w:rsid w:val="00DA119B"/>
    <w:rsid w:val="00DA5874"/>
    <w:rsid w:val="00DA6E8B"/>
    <w:rsid w:val="00DB1C89"/>
    <w:rsid w:val="00DB3763"/>
    <w:rsid w:val="00DB4029"/>
    <w:rsid w:val="00DB5F4D"/>
    <w:rsid w:val="00DB66F2"/>
    <w:rsid w:val="00DB6DA5"/>
    <w:rsid w:val="00DC076B"/>
    <w:rsid w:val="00DC0842"/>
    <w:rsid w:val="00DC186F"/>
    <w:rsid w:val="00DC252F"/>
    <w:rsid w:val="00DC6050"/>
    <w:rsid w:val="00DC6445"/>
    <w:rsid w:val="00DD35E1"/>
    <w:rsid w:val="00DD43EA"/>
    <w:rsid w:val="00DE1256"/>
    <w:rsid w:val="00DE4A62"/>
    <w:rsid w:val="00DE60F7"/>
    <w:rsid w:val="00DE6F44"/>
    <w:rsid w:val="00DF1B58"/>
    <w:rsid w:val="00DF204A"/>
    <w:rsid w:val="00E009DA"/>
    <w:rsid w:val="00E037D9"/>
    <w:rsid w:val="00E04927"/>
    <w:rsid w:val="00E07922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455F9"/>
    <w:rsid w:val="00E53F99"/>
    <w:rsid w:val="00E56510"/>
    <w:rsid w:val="00E62EA8"/>
    <w:rsid w:val="00E6667F"/>
    <w:rsid w:val="00E67A6E"/>
    <w:rsid w:val="00E70096"/>
    <w:rsid w:val="00E70541"/>
    <w:rsid w:val="00E71B43"/>
    <w:rsid w:val="00E81612"/>
    <w:rsid w:val="00E82BD7"/>
    <w:rsid w:val="00E859E3"/>
    <w:rsid w:val="00E87D18"/>
    <w:rsid w:val="00E87D62"/>
    <w:rsid w:val="00E9513B"/>
    <w:rsid w:val="00E97333"/>
    <w:rsid w:val="00E97D78"/>
    <w:rsid w:val="00EA3B80"/>
    <w:rsid w:val="00EA486E"/>
    <w:rsid w:val="00EA4FA3"/>
    <w:rsid w:val="00EB001B"/>
    <w:rsid w:val="00EB3082"/>
    <w:rsid w:val="00EB6C33"/>
    <w:rsid w:val="00EC6F62"/>
    <w:rsid w:val="00ED2EA2"/>
    <w:rsid w:val="00ED5111"/>
    <w:rsid w:val="00ED5EA9"/>
    <w:rsid w:val="00ED6019"/>
    <w:rsid w:val="00ED6F29"/>
    <w:rsid w:val="00ED7830"/>
    <w:rsid w:val="00EE06C6"/>
    <w:rsid w:val="00EE2BFF"/>
    <w:rsid w:val="00EE3909"/>
    <w:rsid w:val="00EE39F4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0563"/>
    <w:rsid w:val="00F4135D"/>
    <w:rsid w:val="00F418BF"/>
    <w:rsid w:val="00F41F1B"/>
    <w:rsid w:val="00F45F5C"/>
    <w:rsid w:val="00F46BD9"/>
    <w:rsid w:val="00F60BE0"/>
    <w:rsid w:val="00F6280E"/>
    <w:rsid w:val="00F62A9C"/>
    <w:rsid w:val="00F666EC"/>
    <w:rsid w:val="00F7050A"/>
    <w:rsid w:val="00F75533"/>
    <w:rsid w:val="00F8036D"/>
    <w:rsid w:val="00F809DC"/>
    <w:rsid w:val="00F86EB0"/>
    <w:rsid w:val="00F96AA6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1713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00FF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486EE"/>
  <w15:docId w15:val="{A415DA3B-11AC-43BD-8177-7E9DAB9D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15F56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B15F56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B15F56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8956C1"/>
    <w:pPr>
      <w:keepNext/>
      <w:spacing w:before="0" w:after="0" w:line="240" w:lineRule="auto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15F56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8F6FC6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8F6FC6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B15F56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ilvl w:val="1"/>
        <w:numId w:val="1"/>
      </w:numPr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SubStepAlpha">
    <w:name w:val="SubStep Alpha"/>
    <w:basedOn w:val="BodyTextL25"/>
    <w:qFormat/>
    <w:rsid w:val="00B15F56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B15F56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B15F56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B15F56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8956C1"/>
    <w:rPr>
      <w:rFonts w:eastAsia="Times New Roman"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onfigwindow">
    <w:name w:val="config window"/>
    <w:basedOn w:val="BodyText"/>
    <w:qFormat/>
    <w:rsid w:val="00D22510"/>
    <w:pPr>
      <w:spacing w:before="0" w:after="0"/>
    </w:pPr>
    <w:rPr>
      <w:i/>
      <w:color w:val="FFFFFF" w:themeColor="background1"/>
      <w:sz w:val="6"/>
    </w:rPr>
  </w:style>
  <w:style w:type="paragraph" w:customStyle="1" w:styleId="BodyText1">
    <w:name w:val="Body Text1"/>
    <w:basedOn w:val="Normal"/>
    <w:qFormat/>
    <w:rsid w:val="00104086"/>
    <w:pPr>
      <w:spacing w:line="240" w:lineRule="auto"/>
    </w:pPr>
    <w:rPr>
      <w:sz w:val="20"/>
    </w:rPr>
  </w:style>
  <w:style w:type="paragraph" w:styleId="ListParagraph">
    <w:name w:val="List Paragraph"/>
    <w:basedOn w:val="Normal"/>
    <w:uiPriority w:val="34"/>
    <w:qFormat/>
    <w:rsid w:val="00613617"/>
    <w:pPr>
      <w:spacing w:before="0" w:after="160" w:line="259" w:lineRule="auto"/>
      <w:ind w:left="720"/>
      <w:contextualSpacing/>
    </w:pPr>
    <w:rPr>
      <w:rFonts w:asciiTheme="minorHAnsi" w:eastAsiaTheme="minorHAnsi" w:hAnsiTheme="minorHAnsi" w:cstheme="minorBidi"/>
      <w:lang w:val="en-NZ"/>
    </w:rPr>
  </w:style>
  <w:style w:type="paragraph" w:customStyle="1" w:styleId="ConfigWindow0">
    <w:name w:val="Config Window"/>
    <w:basedOn w:val="BodyText"/>
    <w:next w:val="BodyTextL25"/>
    <w:qFormat/>
    <w:rsid w:val="00567745"/>
    <w:pPr>
      <w:spacing w:before="0" w:after="0"/>
    </w:pPr>
    <w:rPr>
      <w:i/>
      <w:color w:val="FFFFFF" w:themeColor="background1"/>
      <w:sz w:val="6"/>
    </w:rPr>
  </w:style>
  <w:style w:type="numbering" w:customStyle="1" w:styleId="PartStepSubStepList">
    <w:name w:val="Part_Step_SubStep_List"/>
    <w:basedOn w:val="NoList"/>
    <w:uiPriority w:val="99"/>
    <w:rsid w:val="006B6C75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unhideWhenUsed/>
    <w:rsid w:val="009D7A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NZ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FD606074A847DDAD18AB7687028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503AF-A2CF-4052-88FF-772CC2F7B107}"/>
      </w:docPartPr>
      <w:docPartBody>
        <w:p w:rsidR="003D3673" w:rsidRDefault="00112BA0">
          <w:pPr>
            <w:pStyle w:val="33FD606074A847DDAD18AB7687028E7E"/>
          </w:pPr>
          <w:r w:rsidRPr="00E97C7A">
            <w:rPr>
              <w:rStyle w:val="PlaceholderText"/>
            </w:rPr>
            <w:t>[Title]</w:t>
          </w:r>
        </w:p>
      </w:docPartBody>
    </w:docPart>
    <w:docPart>
      <w:docPartPr>
        <w:name w:val="E31D0A099C8140CB9284919890893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2AE76-36A8-4FEF-B684-FAF9909DE562}"/>
      </w:docPartPr>
      <w:docPartBody>
        <w:p w:rsidR="0002061D" w:rsidRDefault="0002061D" w:rsidP="0002061D">
          <w:pPr>
            <w:pStyle w:val="E31D0A099C8140CB92849198908939F2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BA0"/>
    <w:rsid w:val="0002061D"/>
    <w:rsid w:val="00112BA0"/>
    <w:rsid w:val="00144696"/>
    <w:rsid w:val="002D516F"/>
    <w:rsid w:val="003406F6"/>
    <w:rsid w:val="003D3673"/>
    <w:rsid w:val="004474D4"/>
    <w:rsid w:val="00461591"/>
    <w:rsid w:val="004E6ED1"/>
    <w:rsid w:val="007B2B1B"/>
    <w:rsid w:val="00865C4B"/>
    <w:rsid w:val="008A0ED0"/>
    <w:rsid w:val="00AB5262"/>
    <w:rsid w:val="00BA085B"/>
    <w:rsid w:val="00D45534"/>
    <w:rsid w:val="00F8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061D"/>
    <w:rPr>
      <w:color w:val="808080"/>
    </w:rPr>
  </w:style>
  <w:style w:type="paragraph" w:customStyle="1" w:styleId="33FD606074A847DDAD18AB7687028E7E">
    <w:name w:val="33FD606074A847DDAD18AB7687028E7E"/>
  </w:style>
  <w:style w:type="paragraph" w:customStyle="1" w:styleId="E31D0A099C8140CB92849198908939F2">
    <w:name w:val="E31D0A099C8140CB92849198908939F2"/>
    <w:rsid w:val="0002061D"/>
    <w:rPr>
      <w:kern w:val="2"/>
      <w:lang w:val="en-NZ" w:eastAsia="en-NZ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9AA744-7EE7-4BAE-9C0B-261FECBA0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0</TotalTime>
  <Pages>10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– Design and Implement a VLSM Addressing Scheme                                        Duaa Al-Hamid</vt:lpstr>
    </vt:vector>
  </TitlesOfParts>
  <Company>Cisco Systems, Inc.</Company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– Design and Implement a VLSM Addressing Scheme                                        Duaa Al-Hamid</dc:title>
  <dc:creator>SP</dc:creator>
  <dc:description>2013</dc:description>
  <cp:lastModifiedBy>Duaa Zuhair Al-Hamid</cp:lastModifiedBy>
  <cp:revision>2</cp:revision>
  <dcterms:created xsi:type="dcterms:W3CDTF">2025-10-03T00:37:00Z</dcterms:created>
  <dcterms:modified xsi:type="dcterms:W3CDTF">2025-10-03T00:37:00Z</dcterms:modified>
</cp:coreProperties>
</file>