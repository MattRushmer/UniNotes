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25f2dd07f97743fa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1508A7" w:rsidR="009C6C85" w:rsidRDefault="009C6C85" w14:paraId="672A6659" wp14:textId="6F4BEE20">
      <w:pPr>
        <w:rPr>
          <w:rFonts w:ascii="Calibri" w:hAnsi="Calibri" w:cs="Calibri"/>
        </w:rPr>
      </w:pPr>
    </w:p>
    <w:p xmlns:wp14="http://schemas.microsoft.com/office/word/2010/wordml" w:rsidRPr="001508A7" w:rsidR="00A33A72" w:rsidP="00314DCA" w:rsidRDefault="001508A7" w14:paraId="446C4523" wp14:textId="77777777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&lt;</w:t>
      </w:r>
      <w:r w:rsidRPr="001508A7">
        <w:rPr>
          <w:rFonts w:ascii="Calibri" w:hAnsi="Calibri" w:cs="Calibri"/>
          <w:b/>
        </w:rPr>
        <w:t xml:space="preserve">Meeting </w:t>
      </w:r>
      <w:r>
        <w:rPr>
          <w:rFonts w:ascii="Calibri" w:hAnsi="Calibri" w:cs="Calibri"/>
          <w:b/>
        </w:rPr>
        <w:t xml:space="preserve">Title </w:t>
      </w:r>
      <w:r w:rsidRPr="001508A7">
        <w:rPr>
          <w:rFonts w:ascii="Calibri" w:hAnsi="Calibri" w:cs="Calibri"/>
          <w:b/>
        </w:rPr>
        <w:t>Details</w:t>
      </w:r>
      <w:r>
        <w:rPr>
          <w:rFonts w:ascii="Calibri" w:hAnsi="Calibri" w:cs="Calibri"/>
          <w:b/>
        </w:rPr>
        <w:t>&gt;</w:t>
      </w:r>
    </w:p>
    <w:p xmlns:wp14="http://schemas.microsoft.com/office/word/2010/wordml" w:rsidRPr="001508A7" w:rsidR="00A33A72" w:rsidRDefault="00A33A72" w14:paraId="0A37501D" wp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xmlns:wp14="http://schemas.microsoft.com/office/word/2010/wordml" w:rsidRPr="001508A7" w:rsidR="00A17B50" w:rsidTr="70B5B4CE" w14:paraId="72E1DFAB" wp14:textId="77777777">
        <w:tc>
          <w:tcPr>
            <w:tcW w:w="2952" w:type="dxa"/>
            <w:shd w:val="clear" w:color="auto" w:fill="D9D9D9" w:themeFill="background1" w:themeFillShade="D9"/>
            <w:tcMar/>
            <w:vAlign w:val="center"/>
          </w:tcPr>
          <w:p w:rsidRPr="001508A7" w:rsidR="00A17B50" w:rsidP="00076A72" w:rsidRDefault="00C258FA" w14:paraId="55F85674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Client/</w:t>
            </w:r>
            <w:r w:rsidRPr="001508A7" w:rsidR="00A17B50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tcMar/>
            <w:vAlign w:val="center"/>
          </w:tcPr>
          <w:p w:rsidRPr="001508A7" w:rsidR="00A17B50" w:rsidP="00A17B50" w:rsidRDefault="009B27FD" w14:paraId="4D4C83E7" wp14:textId="35992D6D">
            <w:pPr/>
            <w:r w:rsidRPr="0E7A65CE" w:rsidR="00F465A0">
              <w:rPr>
                <w:rFonts w:ascii="Calibri" w:hAnsi="Calibri" w:cs="Calibri"/>
                <w:b w:val="1"/>
                <w:bCs w:val="1"/>
              </w:rPr>
              <w:t>PMS Comparison Project</w:t>
            </w:r>
          </w:p>
        </w:tc>
      </w:tr>
      <w:tr xmlns:wp14="http://schemas.microsoft.com/office/word/2010/wordml" w:rsidRPr="001508A7" w:rsidR="00A17B50" w:rsidTr="70B5B4CE" w14:paraId="63DC8B6A" wp14:textId="77777777">
        <w:tc>
          <w:tcPr>
            <w:tcW w:w="2952" w:type="dxa"/>
            <w:shd w:val="clear" w:color="auto" w:fill="D9D9D9" w:themeFill="background1" w:themeFillShade="D9"/>
            <w:tcMar/>
            <w:vAlign w:val="center"/>
          </w:tcPr>
          <w:p w:rsidR="00A17B50" w:rsidP="00EC7DEA" w:rsidRDefault="001508A7" w14:paraId="4FB3E2D4" wp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Purpose</w:t>
            </w:r>
            <w:r w:rsidRPr="001508A7" w:rsidR="006E2523">
              <w:rPr>
                <w:rFonts w:ascii="Calibri" w:hAnsi="Calibri" w:cs="Calibri"/>
                <w:b/>
              </w:rPr>
              <w:t>:</w:t>
            </w:r>
          </w:p>
          <w:p w:rsidRPr="001508A7" w:rsidR="001508A7" w:rsidP="00EC7DEA" w:rsidRDefault="001508A7" w14:paraId="5DAB6C7B" wp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tcMar/>
            <w:vAlign w:val="center"/>
          </w:tcPr>
          <w:p w:rsidR="70B5B4CE" w:rsidP="70B5B4CE" w:rsidRDefault="70B5B4CE" w14:paraId="4CBE8CB3" w14:textId="69392798">
            <w:pPr>
              <w:rPr>
                <w:rFonts w:ascii="Calibri" w:hAnsi="Calibri" w:cs="Calibri"/>
                <w:b w:val="1"/>
                <w:bCs w:val="1"/>
              </w:rPr>
            </w:pPr>
          </w:p>
          <w:p w:rsidR="3ED7E4A8" w:rsidRDefault="3ED7E4A8" w14:paraId="6AC4CAB4" w14:textId="3FE04266">
            <w:r w:rsidRPr="70B5B4CE" w:rsidR="4EAE4CB5">
              <w:rPr>
                <w:rFonts w:ascii="Calibri" w:hAnsi="Calibri" w:cs="Calibri"/>
                <w:b w:val="1"/>
                <w:bCs w:val="1"/>
              </w:rPr>
              <w:t xml:space="preserve">Kick-off meeting to discuss the project, assign tasks, and </w:t>
            </w:r>
            <w:r w:rsidRPr="70B5B4CE" w:rsidR="5DB0DA65">
              <w:rPr>
                <w:rFonts w:ascii="Calibri" w:hAnsi="Calibri" w:cs="Calibri"/>
                <w:b w:val="1"/>
                <w:bCs w:val="1"/>
              </w:rPr>
              <w:t>organize</w:t>
            </w:r>
            <w:r w:rsidRPr="70B5B4CE" w:rsidR="4EAE4CB5">
              <w:rPr>
                <w:rFonts w:ascii="Calibri" w:hAnsi="Calibri" w:cs="Calibri"/>
                <w:b w:val="1"/>
                <w:bCs w:val="1"/>
              </w:rPr>
              <w:t xml:space="preserve"> the team's work.</w:t>
            </w:r>
          </w:p>
          <w:p w:rsidRPr="001508A7" w:rsidR="001C2C25" w:rsidP="0E7A65CE" w:rsidRDefault="001C2C25" w14:paraId="02EB378F" w14:noSpellErr="1" wp14:textId="45ACA0D9">
            <w:pPr>
              <w:ind w:left="360"/>
              <w:rPr>
                <w:rFonts w:ascii="Calibri" w:hAnsi="Calibri" w:cs="Calibri"/>
                <w:b w:val="1"/>
                <w:bCs w:val="1"/>
              </w:rPr>
            </w:pPr>
          </w:p>
        </w:tc>
      </w:tr>
      <w:tr xmlns:wp14="http://schemas.microsoft.com/office/word/2010/wordml" w:rsidRPr="001508A7" w:rsidR="000820DA" w:rsidTr="70B5B4CE" w14:paraId="6AB4E5C6" wp14:textId="77777777">
        <w:tc>
          <w:tcPr>
            <w:tcW w:w="2952" w:type="dxa"/>
            <w:tcMar/>
            <w:vAlign w:val="center"/>
          </w:tcPr>
          <w:p w:rsidR="000820DA" w:rsidP="00F50B81" w:rsidRDefault="000820DA" w14:paraId="41DD33AD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Meeting called by:</w:t>
            </w:r>
          </w:p>
          <w:p w:rsidRPr="001508A7" w:rsidR="001508A7" w:rsidP="00F50B81" w:rsidRDefault="001508A7" w14:paraId="6A05A809" wp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tcMar/>
            <w:vAlign w:val="center"/>
          </w:tcPr>
          <w:p w:rsidRPr="001508A7" w:rsidR="001508A7" w:rsidP="00F50B81" w:rsidRDefault="001508A7" w14:paraId="5A39BBE3" wp14:textId="46090A78">
            <w:pPr/>
            <w:r w:rsidRPr="0E7A65CE" w:rsidR="730C6D97">
              <w:rPr>
                <w:rFonts w:ascii="Calibri" w:hAnsi="Calibri" w:cs="Calibri"/>
              </w:rPr>
              <w:t>Mathew (Project Leader)</w:t>
            </w:r>
          </w:p>
        </w:tc>
      </w:tr>
      <w:tr xmlns:wp14="http://schemas.microsoft.com/office/word/2010/wordml" w:rsidRPr="001508A7" w:rsidR="00F50B81" w:rsidTr="70B5B4CE" w14:paraId="6067708E" wp14:textId="77777777">
        <w:tc>
          <w:tcPr>
            <w:tcW w:w="2952" w:type="dxa"/>
            <w:tcMar/>
            <w:vAlign w:val="center"/>
          </w:tcPr>
          <w:p w:rsidRPr="001508A7" w:rsidR="00F50B81" w:rsidP="00F50B81" w:rsidRDefault="00C91AF7" w14:paraId="05F1685E" wp14:textId="2E4358BE">
            <w:pPr/>
            <w:r w:rsidRPr="0E7A65CE" w:rsidR="340B15BB">
              <w:rPr>
                <w:rFonts w:ascii="Calibri" w:hAnsi="Calibri" w:cs="Calibri"/>
                <w:b w:val="1"/>
                <w:bCs w:val="1"/>
              </w:rPr>
              <w:t>Location:</w:t>
            </w:r>
            <w:r w:rsidRPr="0E7A65CE" w:rsidR="3260AAD6">
              <w:rPr>
                <w:rFonts w:ascii="Calibri" w:hAnsi="Calibri" w:cs="Calibri"/>
                <w:b w:val="1"/>
                <w:bCs w:val="1"/>
              </w:rPr>
              <w:t xml:space="preserve"> </w:t>
            </w:r>
            <w:r w:rsidRPr="0E7A65CE" w:rsidR="43082035">
              <w:rPr>
                <w:rFonts w:ascii="Calibri" w:hAnsi="Calibri" w:cs="Calibri"/>
                <w:b w:val="1"/>
                <w:bCs w:val="1"/>
              </w:rPr>
              <w:t xml:space="preserve"> AUT – WS220</w:t>
            </w:r>
          </w:p>
          <w:p w:rsidRPr="001508A7" w:rsidR="00C91AF7" w:rsidP="00F50B81" w:rsidRDefault="00C91AF7" w14:paraId="41C8F396" wp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tcMar/>
            <w:vAlign w:val="center"/>
          </w:tcPr>
          <w:p w:rsidRPr="001508A7" w:rsidR="00F50B81" w:rsidP="00F50B81" w:rsidRDefault="00C91AF7" w14:paraId="4C8BFC02" wp14:textId="3EF449B0">
            <w:pPr/>
            <w:r w:rsidRPr="0E7A65CE" w:rsidR="340B15BB">
              <w:rPr>
                <w:rFonts w:ascii="Calibri" w:hAnsi="Calibri" w:cs="Calibri"/>
                <w:b w:val="1"/>
                <w:bCs w:val="1"/>
              </w:rPr>
              <w:t>Date:</w:t>
            </w:r>
            <w:r w:rsidRPr="0E7A65CE" w:rsidR="3260AAD6">
              <w:rPr>
                <w:rFonts w:ascii="Calibri" w:hAnsi="Calibri" w:cs="Calibri"/>
                <w:b w:val="1"/>
                <w:bCs w:val="1"/>
              </w:rPr>
              <w:t xml:space="preserve"> </w:t>
            </w:r>
            <w:r w:rsidRPr="0E7A65CE" w:rsidR="29BD34B7">
              <w:rPr>
                <w:rFonts w:ascii="Calibri" w:hAnsi="Calibri" w:cs="Calibri"/>
                <w:b w:val="1"/>
                <w:bCs w:val="1"/>
              </w:rPr>
              <w:t>30/07/26</w:t>
            </w:r>
          </w:p>
          <w:p w:rsidRPr="001508A7" w:rsidR="00C91AF7" w:rsidP="00412A4F" w:rsidRDefault="00C91AF7" w14:paraId="72A3D3EC" wp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tcMar/>
            <w:vAlign w:val="center"/>
          </w:tcPr>
          <w:p w:rsidRPr="001508A7" w:rsidR="00F50B81" w:rsidP="00F50B81" w:rsidRDefault="00C91AF7" w14:paraId="50791AE2" wp14:textId="493ABFAB">
            <w:pPr/>
            <w:r w:rsidRPr="0E7A65CE" w:rsidR="340B15BB">
              <w:rPr>
                <w:rFonts w:ascii="Calibri" w:hAnsi="Calibri" w:cs="Calibri"/>
                <w:b w:val="1"/>
                <w:bCs w:val="1"/>
              </w:rPr>
              <w:t>Time:</w:t>
            </w:r>
            <w:r w:rsidRPr="0E7A65CE" w:rsidR="3260AAD6">
              <w:rPr>
                <w:rFonts w:ascii="Calibri" w:hAnsi="Calibri" w:cs="Calibri"/>
              </w:rPr>
              <w:t xml:space="preserve"> </w:t>
            </w:r>
            <w:r w:rsidRPr="0E7A65CE" w:rsidR="4A0AA253">
              <w:rPr>
                <w:rFonts w:ascii="Calibri" w:hAnsi="Calibri" w:cs="Calibri"/>
              </w:rPr>
              <w:t>8:00 AM – 10:00 AM</w:t>
            </w:r>
          </w:p>
          <w:p w:rsidRPr="001508A7" w:rsidR="00C91AF7" w:rsidP="00412A4F" w:rsidRDefault="00C91AF7" w14:paraId="0D0B940D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1508A7" w:rsidTr="70B5B4CE" w14:paraId="0D8573D0" wp14:textId="77777777">
        <w:tc>
          <w:tcPr>
            <w:tcW w:w="2952" w:type="dxa"/>
            <w:tcMar/>
            <w:vAlign w:val="center"/>
          </w:tcPr>
          <w:p w:rsidR="001508A7" w:rsidP="0E7A65CE" w:rsidRDefault="001508A7" w14:paraId="78EB2422" wp14:textId="42E857DF">
            <w:pPr>
              <w:rPr>
                <w:rFonts w:ascii="Calibri" w:hAnsi="Calibri" w:cs="Calibri"/>
                <w:b w:val="1"/>
                <w:bCs w:val="1"/>
              </w:rPr>
            </w:pPr>
            <w:r w:rsidRPr="0E7A65CE" w:rsidR="23C6ADEF">
              <w:rPr>
                <w:rFonts w:ascii="Calibri" w:hAnsi="Calibri" w:cs="Calibri"/>
                <w:b w:val="1"/>
                <w:bCs w:val="1"/>
              </w:rPr>
              <w:t>QA:</w:t>
            </w:r>
            <w:r w:rsidRPr="0E7A65CE" w:rsidR="3B6A29CE">
              <w:rPr>
                <w:rFonts w:ascii="Calibri" w:hAnsi="Calibri" w:cs="Calibri"/>
                <w:b w:val="1"/>
                <w:bCs w:val="1"/>
              </w:rPr>
              <w:t xml:space="preserve"> Mathew</w:t>
            </w:r>
          </w:p>
          <w:p w:rsidRPr="001508A7" w:rsidR="001508A7" w:rsidP="00F50B81" w:rsidRDefault="001508A7" w14:paraId="0E27B00A" wp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tcMar/>
            <w:vAlign w:val="center"/>
          </w:tcPr>
          <w:p w:rsidRPr="001508A7" w:rsidR="001508A7" w:rsidP="001508A7" w:rsidRDefault="001508A7" w14:paraId="69838F89" wp14:textId="10D17414">
            <w:pPr>
              <w:rPr>
                <w:rFonts w:ascii="Calibri" w:hAnsi="Calibri" w:cs="Calibri"/>
              </w:rPr>
            </w:pPr>
            <w:r w:rsidRPr="0E7A65CE" w:rsidR="23C6ADEF">
              <w:rPr>
                <w:rFonts w:ascii="Calibri" w:hAnsi="Calibri" w:cs="Calibri"/>
                <w:b w:val="1"/>
                <w:bCs w:val="1"/>
              </w:rPr>
              <w:t>Version</w:t>
            </w:r>
            <w:r w:rsidRPr="0E7A65CE" w:rsidR="23C6ADEF">
              <w:rPr>
                <w:rFonts w:ascii="Calibri" w:hAnsi="Calibri" w:cs="Calibri"/>
                <w:b w:val="1"/>
                <w:bCs w:val="1"/>
              </w:rPr>
              <w:t xml:space="preserve">: </w:t>
            </w:r>
            <w:r w:rsidRPr="0E7A65CE" w:rsidR="38F6E00B">
              <w:rPr>
                <w:rFonts w:ascii="Calibri" w:hAnsi="Calibri" w:cs="Calibri"/>
                <w:b w:val="1"/>
                <w:bCs w:val="1"/>
              </w:rPr>
              <w:t>1.0</w:t>
            </w:r>
          </w:p>
          <w:p w:rsidRPr="001508A7" w:rsidR="001508A7" w:rsidP="00F50B81" w:rsidRDefault="001508A7" w14:paraId="60061E4C" wp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tcMar/>
            <w:vAlign w:val="center"/>
          </w:tcPr>
          <w:p w:rsidRPr="001508A7" w:rsidR="001508A7" w:rsidP="001508A7" w:rsidRDefault="001508A7" w14:paraId="60E123DE" wp14:textId="7777777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Minutes Reviewed By</w:t>
            </w:r>
            <w:r w:rsidRPr="001508A7">
              <w:rPr>
                <w:rFonts w:ascii="Calibri" w:hAnsi="Calibri" w:cs="Calibri"/>
                <w:b/>
              </w:rPr>
              <w:t xml:space="preserve">: </w:t>
            </w:r>
          </w:p>
          <w:p w:rsidRPr="001508A7" w:rsidR="001508A7" w:rsidP="00F50B81" w:rsidRDefault="001508A7" w14:paraId="44EAFD9C" wp14:textId="0381585D">
            <w:pPr/>
            <w:r w:rsidRPr="0E7A65CE" w:rsidR="3B32744E">
              <w:rPr>
                <w:rFonts w:ascii="Calibri" w:hAnsi="Calibri" w:cs="Calibri"/>
                <w:b w:val="1"/>
                <w:bCs w:val="1"/>
              </w:rPr>
              <w:t>Mathew</w:t>
            </w:r>
          </w:p>
        </w:tc>
      </w:tr>
    </w:tbl>
    <w:p xmlns:wp14="http://schemas.microsoft.com/office/word/2010/wordml" w:rsidRPr="001508A7" w:rsidR="006A6893" w:rsidRDefault="006A6893" w14:paraId="4B94D5A5" wp14:textId="77777777">
      <w:pPr>
        <w:rPr>
          <w:rFonts w:ascii="Calibri" w:hAnsi="Calibri" w:cs="Calibri"/>
        </w:rPr>
      </w:pPr>
    </w:p>
    <w:p xmlns:wp14="http://schemas.microsoft.com/office/word/2010/wordml" w:rsidRPr="001508A7" w:rsidR="006A6893" w:rsidP="00314DCA" w:rsidRDefault="001508A7" w14:paraId="2C2DC5C4" wp14:textId="77777777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Meeting </w:t>
      </w:r>
      <w:r>
        <w:rPr>
          <w:rFonts w:ascii="Calibri" w:hAnsi="Calibri" w:cs="Calibri"/>
          <w:b/>
        </w:rPr>
        <w:t>Attendees</w:t>
      </w:r>
    </w:p>
    <w:p xmlns:wp14="http://schemas.microsoft.com/office/word/2010/wordml" w:rsidRPr="001508A7" w:rsidR="006A6893" w:rsidRDefault="006A6893" w14:paraId="3DEEC669" wp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xmlns:wp14="http://schemas.microsoft.com/office/word/2010/wordml" w:rsidRPr="001508A7" w:rsidR="00015049" w:rsidTr="70B5B4CE" w14:paraId="2115A97E" wp14:textId="77777777">
        <w:tc>
          <w:tcPr>
            <w:tcW w:w="9990" w:type="dxa"/>
            <w:gridSpan w:val="2"/>
            <w:shd w:val="clear" w:color="auto" w:fill="D9D9D9" w:themeFill="background1" w:themeFillShade="D9"/>
            <w:tcMar/>
            <w:vAlign w:val="center"/>
          </w:tcPr>
          <w:p w:rsidRPr="001508A7" w:rsidR="00015049" w:rsidP="00C91AF7" w:rsidRDefault="00015049" w14:paraId="6082A6BE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Attendees</w:t>
            </w:r>
          </w:p>
        </w:tc>
      </w:tr>
      <w:tr xmlns:wp14="http://schemas.microsoft.com/office/word/2010/wordml" w:rsidRPr="001508A7" w:rsidR="00C91AF7" w:rsidTr="70B5B4CE" w14:paraId="72496B3D" wp14:textId="77777777">
        <w:tc>
          <w:tcPr>
            <w:tcW w:w="5940" w:type="dxa"/>
            <w:tcMar/>
            <w:vAlign w:val="center"/>
          </w:tcPr>
          <w:p w:rsidRPr="001508A7" w:rsidR="00C91AF7" w:rsidP="00C91AF7" w:rsidRDefault="00015049" w14:paraId="4BEFFF46" wp14:textId="7777777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Names</w:t>
            </w:r>
          </w:p>
        </w:tc>
        <w:tc>
          <w:tcPr>
            <w:tcW w:w="4050" w:type="dxa"/>
            <w:tcMar/>
            <w:vAlign w:val="center"/>
          </w:tcPr>
          <w:p w:rsidRPr="001508A7" w:rsidR="00C91AF7" w:rsidP="00C91AF7" w:rsidRDefault="00015049" w14:paraId="150F6B1E" wp14:textId="7777777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Representing</w:t>
            </w:r>
          </w:p>
        </w:tc>
      </w:tr>
      <w:tr xmlns:wp14="http://schemas.microsoft.com/office/word/2010/wordml" w:rsidRPr="001508A7" w:rsidR="00C91AF7" w:rsidTr="70B5B4CE" w14:paraId="3656B9AB" wp14:textId="77777777">
        <w:tc>
          <w:tcPr>
            <w:tcW w:w="5940" w:type="dxa"/>
            <w:tcMar/>
            <w:vAlign w:val="center"/>
          </w:tcPr>
          <w:p w:rsidRPr="001508A7" w:rsidR="00C91AF7" w:rsidP="00015049" w:rsidRDefault="00C91AF7" w14:paraId="45FB0818" wp14:textId="3E9D599F">
            <w:pPr/>
            <w:r w:rsidRPr="0E7A65CE" w:rsidR="09D17ED1">
              <w:rPr>
                <w:rFonts w:ascii="Calibri" w:hAnsi="Calibri" w:cs="Calibri"/>
              </w:rPr>
              <w:t>Mathew</w:t>
            </w:r>
          </w:p>
        </w:tc>
        <w:tc>
          <w:tcPr>
            <w:tcW w:w="4050" w:type="dxa"/>
            <w:tcMar/>
            <w:vAlign w:val="center"/>
          </w:tcPr>
          <w:p w:rsidRPr="001508A7" w:rsidR="00C91AF7" w:rsidP="00C91AF7" w:rsidRDefault="00C91AF7" w14:paraId="049F31CB" wp14:textId="42D548CF">
            <w:pPr/>
            <w:r w:rsidRPr="0E7A65CE" w:rsidR="09D17ED1">
              <w:rPr>
                <w:rFonts w:ascii="Calibri" w:hAnsi="Calibri" w:cs="Calibri"/>
              </w:rPr>
              <w:t>Project Leader</w:t>
            </w:r>
          </w:p>
        </w:tc>
      </w:tr>
      <w:tr xmlns:wp14="http://schemas.microsoft.com/office/word/2010/wordml" w:rsidRPr="001508A7" w:rsidR="00EC7DEA" w:rsidTr="70B5B4CE" w14:paraId="53128261" wp14:textId="77777777">
        <w:tc>
          <w:tcPr>
            <w:tcW w:w="5940" w:type="dxa"/>
            <w:tcMar/>
            <w:vAlign w:val="center"/>
          </w:tcPr>
          <w:p w:rsidRPr="001508A7" w:rsidR="00EC7DEA" w:rsidP="00381956" w:rsidRDefault="00EC7DEA" w14:paraId="62486C05" wp14:textId="3CB3EDE2">
            <w:pPr/>
            <w:r w:rsidRPr="0E7A65CE" w:rsidR="09D17ED1">
              <w:rPr>
                <w:rFonts w:ascii="Calibri" w:hAnsi="Calibri" w:cs="Calibri"/>
              </w:rPr>
              <w:t>Isaiah</w:t>
            </w:r>
          </w:p>
        </w:tc>
        <w:tc>
          <w:tcPr>
            <w:tcW w:w="4050" w:type="dxa"/>
            <w:tcMar/>
            <w:vAlign w:val="center"/>
          </w:tcPr>
          <w:p w:rsidRPr="001508A7" w:rsidR="00EC7DEA" w:rsidP="00381956" w:rsidRDefault="00EC7DEA" w14:paraId="4101652C" wp14:textId="3D45E8BA">
            <w:pPr/>
            <w:r w:rsidRPr="0E7A65CE" w:rsidR="09D17ED1">
              <w:rPr>
                <w:rFonts w:ascii="Calibri" w:hAnsi="Calibri" w:cs="Calibri"/>
              </w:rPr>
              <w:t>Project Member</w:t>
            </w:r>
          </w:p>
        </w:tc>
      </w:tr>
      <w:tr xmlns:wp14="http://schemas.microsoft.com/office/word/2010/wordml" w:rsidRPr="001508A7" w:rsidR="00314DCA" w:rsidTr="70B5B4CE" w14:paraId="4B99056E" wp14:textId="77777777">
        <w:tc>
          <w:tcPr>
            <w:tcW w:w="5940" w:type="dxa"/>
            <w:tcMar/>
            <w:vAlign w:val="center"/>
          </w:tcPr>
          <w:p w:rsidRPr="001508A7" w:rsidR="00314DCA" w:rsidP="00381956" w:rsidRDefault="00314DCA" w14:paraId="1299C43A" wp14:textId="3CCDD33E">
            <w:pPr/>
            <w:r w:rsidRPr="0E7A65CE" w:rsidR="09D17ED1">
              <w:rPr>
                <w:rFonts w:ascii="Calibri" w:hAnsi="Calibri" w:cs="Calibri"/>
              </w:rPr>
              <w:t>Rahul</w:t>
            </w:r>
          </w:p>
        </w:tc>
        <w:tc>
          <w:tcPr>
            <w:tcW w:w="4050" w:type="dxa"/>
            <w:tcMar/>
            <w:vAlign w:val="center"/>
          </w:tcPr>
          <w:p w:rsidRPr="001508A7" w:rsidR="00314DCA" w:rsidP="00381956" w:rsidRDefault="00314DCA" w14:paraId="4DDBEF00" wp14:textId="7616B849">
            <w:pPr/>
            <w:r w:rsidRPr="0E7A65CE" w:rsidR="09D17ED1">
              <w:rPr>
                <w:rFonts w:ascii="Calibri" w:hAnsi="Calibri" w:cs="Calibri"/>
              </w:rPr>
              <w:t>Project Member</w:t>
            </w:r>
          </w:p>
        </w:tc>
      </w:tr>
      <w:tr xmlns:wp14="http://schemas.microsoft.com/office/word/2010/wordml" w:rsidRPr="001508A7" w:rsidR="00314DCA" w:rsidTr="70B5B4CE" w14:paraId="3461D779" wp14:textId="77777777">
        <w:tc>
          <w:tcPr>
            <w:tcW w:w="5940" w:type="dxa"/>
            <w:tcMar/>
            <w:vAlign w:val="center"/>
          </w:tcPr>
          <w:p w:rsidRPr="001508A7" w:rsidR="00314DCA" w:rsidP="70B5B4CE" w:rsidRDefault="00314DCA" w14:paraId="3CF2D8B6" wp14:textId="3CAB94EF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tcMar/>
            <w:vAlign w:val="center"/>
          </w:tcPr>
          <w:p w:rsidRPr="001508A7" w:rsidR="00314DCA" w:rsidP="70B5B4CE" w:rsidRDefault="00314DCA" w14:paraId="0FB78278" wp14:textId="25FF760B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70B5B4CE" w14:paraId="1FC39945" wp14:textId="77777777">
        <w:tc>
          <w:tcPr>
            <w:tcW w:w="5940" w:type="dxa"/>
            <w:tcMar/>
            <w:vAlign w:val="center"/>
          </w:tcPr>
          <w:p w:rsidRPr="001508A7" w:rsidR="00314DCA" w:rsidP="00381956" w:rsidRDefault="00314DCA" w14:paraId="0562CB0E" wp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tcMar/>
            <w:vAlign w:val="center"/>
          </w:tcPr>
          <w:p w:rsidRPr="001508A7" w:rsidR="00314DCA" w:rsidP="00381956" w:rsidRDefault="00314DCA" w14:paraId="34CE0A41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70B5B4CE" w14:paraId="62EBF3C5" wp14:textId="77777777">
        <w:tc>
          <w:tcPr>
            <w:tcW w:w="5940" w:type="dxa"/>
            <w:tcMar/>
            <w:vAlign w:val="center"/>
          </w:tcPr>
          <w:p w:rsidRPr="001508A7" w:rsidR="00314DCA" w:rsidP="00381956" w:rsidRDefault="00314DCA" w14:paraId="6D98A12B" wp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tcMar/>
            <w:vAlign w:val="center"/>
          </w:tcPr>
          <w:p w:rsidRPr="001508A7" w:rsidR="00314DCA" w:rsidP="00381956" w:rsidRDefault="00314DCA" w14:paraId="2946DB82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70B5B4CE" w14:paraId="5997CC1D" wp14:textId="77777777">
        <w:tc>
          <w:tcPr>
            <w:tcW w:w="5940" w:type="dxa"/>
            <w:tcMar/>
            <w:vAlign w:val="center"/>
          </w:tcPr>
          <w:p w:rsidRPr="001508A7" w:rsidR="00314DCA" w:rsidP="00381956" w:rsidRDefault="00314DCA" w14:paraId="110FFD37" wp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tcMar/>
            <w:vAlign w:val="center"/>
          </w:tcPr>
          <w:p w:rsidRPr="001508A7" w:rsidR="00314DCA" w:rsidP="00381956" w:rsidRDefault="00314DCA" w14:paraId="6B699379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70B5B4CE" w14:paraId="3FE9F23F" wp14:textId="77777777">
        <w:tc>
          <w:tcPr>
            <w:tcW w:w="5940" w:type="dxa"/>
            <w:tcMar/>
            <w:vAlign w:val="center"/>
          </w:tcPr>
          <w:p w:rsidRPr="001508A7" w:rsidR="00314DCA" w:rsidP="00381956" w:rsidRDefault="00314DCA" w14:paraId="1F72F646" wp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tcMar/>
            <w:vAlign w:val="center"/>
          </w:tcPr>
          <w:p w:rsidRPr="001508A7" w:rsidR="00314DCA" w:rsidP="00381956" w:rsidRDefault="00314DCA" w14:paraId="08CE6F91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70B5B4CE" w14:paraId="61CDCEAD" wp14:textId="77777777">
        <w:tc>
          <w:tcPr>
            <w:tcW w:w="5940" w:type="dxa"/>
            <w:tcMar/>
            <w:vAlign w:val="center"/>
          </w:tcPr>
          <w:p w:rsidRPr="001508A7" w:rsidR="00314DCA" w:rsidP="00381956" w:rsidRDefault="00314DCA" w14:paraId="6BB9E253" wp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tcMar/>
            <w:vAlign w:val="center"/>
          </w:tcPr>
          <w:p w:rsidRPr="001508A7" w:rsidR="00314DCA" w:rsidP="00381956" w:rsidRDefault="00314DCA" w14:paraId="23DE523C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70B5B4CE" w14:paraId="52E56223" wp14:textId="77777777">
        <w:tc>
          <w:tcPr>
            <w:tcW w:w="5940" w:type="dxa"/>
            <w:tcMar/>
            <w:vAlign w:val="center"/>
          </w:tcPr>
          <w:p w:rsidRPr="001508A7" w:rsidR="00314DCA" w:rsidP="00381956" w:rsidRDefault="00314DCA" w14:paraId="07547A01" wp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tcMar/>
            <w:vAlign w:val="center"/>
          </w:tcPr>
          <w:p w:rsidRPr="001508A7" w:rsidR="00314DCA" w:rsidP="00381956" w:rsidRDefault="00314DCA" w14:paraId="5043CB0F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015049" w:rsidTr="70B5B4CE" w14:paraId="5EA7D55E" wp14:textId="77777777">
        <w:tc>
          <w:tcPr>
            <w:tcW w:w="9990" w:type="dxa"/>
            <w:gridSpan w:val="2"/>
            <w:shd w:val="clear" w:color="auto" w:fill="D9D9D9" w:themeFill="background1" w:themeFillShade="D9"/>
            <w:tcMar/>
            <w:vAlign w:val="center"/>
          </w:tcPr>
          <w:p w:rsidRPr="001508A7" w:rsidR="00015049" w:rsidP="00C91AF7" w:rsidRDefault="00C258FA" w14:paraId="7ACAC314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Absent</w:t>
            </w:r>
          </w:p>
        </w:tc>
      </w:tr>
      <w:tr xmlns:wp14="http://schemas.microsoft.com/office/word/2010/wordml" w:rsidRPr="001508A7" w:rsidR="00015049" w:rsidTr="70B5B4CE" w14:paraId="76F8D2F7" wp14:textId="77777777">
        <w:tc>
          <w:tcPr>
            <w:tcW w:w="5940" w:type="dxa"/>
            <w:tcMar/>
            <w:vAlign w:val="center"/>
          </w:tcPr>
          <w:p w:rsidRPr="001508A7" w:rsidR="00015049" w:rsidP="00C91AF7" w:rsidRDefault="00015049" w14:paraId="7E659955" wp14:textId="7777777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Names</w:t>
            </w:r>
          </w:p>
        </w:tc>
        <w:tc>
          <w:tcPr>
            <w:tcW w:w="4050" w:type="dxa"/>
            <w:tcMar/>
            <w:vAlign w:val="center"/>
          </w:tcPr>
          <w:p w:rsidRPr="001508A7" w:rsidR="00015049" w:rsidP="00C91AF7" w:rsidRDefault="00015049" w14:paraId="17E2835C" wp14:textId="7777777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Representing</w:t>
            </w:r>
          </w:p>
        </w:tc>
      </w:tr>
      <w:tr xmlns:wp14="http://schemas.microsoft.com/office/word/2010/wordml" w:rsidRPr="001508A7" w:rsidR="00015049" w:rsidTr="70B5B4CE" w14:paraId="07459315" wp14:textId="77777777">
        <w:tc>
          <w:tcPr>
            <w:tcW w:w="5940" w:type="dxa"/>
            <w:tcMar/>
            <w:vAlign w:val="center"/>
          </w:tcPr>
          <w:p w:rsidRPr="001508A7" w:rsidR="00015049" w:rsidP="00C91AF7" w:rsidRDefault="00015049" w14:paraId="6537F28F" wp14:textId="3A50E965">
            <w:pPr/>
            <w:r w:rsidRPr="0E7A65CE" w:rsidR="0338E02E">
              <w:rPr>
                <w:rFonts w:ascii="Calibri" w:hAnsi="Calibri" w:cs="Calibri"/>
              </w:rPr>
              <w:t>Bradley</w:t>
            </w:r>
          </w:p>
        </w:tc>
        <w:tc>
          <w:tcPr>
            <w:tcW w:w="4050" w:type="dxa"/>
            <w:tcMar/>
            <w:vAlign w:val="center"/>
          </w:tcPr>
          <w:p w:rsidRPr="001508A7" w:rsidR="00015049" w:rsidP="00C91AF7" w:rsidRDefault="00015049" w14:paraId="6DFB9E20" wp14:textId="06965719">
            <w:pPr/>
            <w:r w:rsidRPr="0E7A65CE" w:rsidR="0338E02E">
              <w:rPr>
                <w:rFonts w:ascii="Calibri" w:hAnsi="Calibri" w:cs="Calibri"/>
              </w:rPr>
              <w:t>Project Member</w:t>
            </w:r>
          </w:p>
        </w:tc>
      </w:tr>
      <w:tr xmlns:wp14="http://schemas.microsoft.com/office/word/2010/wordml" w:rsidRPr="001508A7" w:rsidR="00EC7DEA" w:rsidTr="70B5B4CE" w14:paraId="70DF9E56" wp14:textId="77777777">
        <w:tc>
          <w:tcPr>
            <w:tcW w:w="5940" w:type="dxa"/>
            <w:tcMar/>
            <w:vAlign w:val="center"/>
          </w:tcPr>
          <w:p w:rsidRPr="001508A7" w:rsidR="00EC7DEA" w:rsidP="00381956" w:rsidRDefault="00EC7DEA" w14:paraId="44E871BC" wp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tcMar/>
            <w:vAlign w:val="center"/>
          </w:tcPr>
          <w:p w:rsidRPr="001508A7" w:rsidR="00EC7DEA" w:rsidP="00381956" w:rsidRDefault="00EC7DEA" w14:paraId="144A5D23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70B5B4CE" w14:paraId="738610EB" wp14:textId="77777777">
        <w:tc>
          <w:tcPr>
            <w:tcW w:w="5940" w:type="dxa"/>
            <w:tcMar/>
            <w:vAlign w:val="center"/>
          </w:tcPr>
          <w:p w:rsidRPr="001508A7" w:rsidR="00314DCA" w:rsidP="00381956" w:rsidRDefault="00314DCA" w14:paraId="637805D2" wp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tcMar/>
            <w:vAlign w:val="center"/>
          </w:tcPr>
          <w:p w:rsidRPr="001508A7" w:rsidR="00314DCA" w:rsidP="00381956" w:rsidRDefault="00314DCA" w14:paraId="463F29E8" wp14:textId="77777777">
            <w:pPr>
              <w:rPr>
                <w:rFonts w:ascii="Calibri" w:hAnsi="Calibri" w:cs="Calibri"/>
              </w:rPr>
            </w:pPr>
          </w:p>
        </w:tc>
      </w:tr>
    </w:tbl>
    <w:p xmlns:wp14="http://schemas.microsoft.com/office/word/2010/wordml" w:rsidRPr="001508A7" w:rsidR="006A6893" w:rsidRDefault="006A6893" w14:paraId="3B7B4B86" wp14:textId="77777777">
      <w:pPr>
        <w:rPr>
          <w:rFonts w:ascii="Calibri" w:hAnsi="Calibri" w:cs="Calibri"/>
        </w:rPr>
      </w:pPr>
    </w:p>
    <w:p xmlns:wp14="http://schemas.microsoft.com/office/word/2010/wordml" w:rsidRPr="001508A7" w:rsidR="006A6893" w:rsidP="006A6893" w:rsidRDefault="006A6893" w14:paraId="4BB37D59" wp14:textId="77777777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M</w:t>
      </w:r>
      <w:r w:rsidRPr="001508A7" w:rsidR="00C258FA">
        <w:rPr>
          <w:rFonts w:ascii="Calibri" w:hAnsi="Calibri" w:cs="Calibri"/>
          <w:b/>
        </w:rPr>
        <w:t xml:space="preserve">INUTES </w:t>
      </w:r>
      <w:r w:rsidRPr="001508A7">
        <w:rPr>
          <w:rFonts w:ascii="Calibri" w:hAnsi="Calibri" w:cs="Calibri"/>
          <w:b/>
        </w:rPr>
        <w:t>DETAILS</w:t>
      </w:r>
    </w:p>
    <w:p xmlns:wp14="http://schemas.microsoft.com/office/word/2010/wordml" w:rsidRPr="001508A7" w:rsidR="006A6893" w:rsidRDefault="006A6893" w14:paraId="3A0FF5F2" wp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xmlns:wp14="http://schemas.microsoft.com/office/word/2010/wordml" w:rsidRPr="001508A7" w:rsidR="00C91AF7" w:rsidTr="0E7A65CE" w14:paraId="1D3EEC64" wp14:textId="77777777">
        <w:tc>
          <w:tcPr>
            <w:tcW w:w="4680" w:type="dxa"/>
            <w:tcMar/>
            <w:vAlign w:val="center"/>
          </w:tcPr>
          <w:p w:rsidRPr="001508A7" w:rsidR="00C91AF7" w:rsidP="009F6074" w:rsidRDefault="00C91AF7" w14:paraId="3B8B8873" wp14:textId="3230F365">
            <w:pPr>
              <w:rPr>
                <w:rFonts w:ascii="Calibri" w:hAnsi="Calibri" w:cs="Calibri"/>
              </w:rPr>
            </w:pPr>
            <w:r w:rsidRPr="0E7A65CE" w:rsidR="340B15BB">
              <w:rPr>
                <w:rFonts w:ascii="Calibri" w:hAnsi="Calibri" w:cs="Calibri"/>
              </w:rPr>
              <w:t>M</w:t>
            </w:r>
            <w:r w:rsidRPr="0E7A65CE" w:rsidR="23C6ADEF">
              <w:rPr>
                <w:rFonts w:ascii="Calibri" w:hAnsi="Calibri" w:cs="Calibri"/>
              </w:rPr>
              <w:t xml:space="preserve">inutes </w:t>
            </w:r>
            <w:r w:rsidRPr="0E7A65CE" w:rsidR="4A56BAB8">
              <w:rPr>
                <w:rFonts w:ascii="Calibri" w:hAnsi="Calibri" w:cs="Calibri"/>
              </w:rPr>
              <w:t>p</w:t>
            </w:r>
            <w:r w:rsidRPr="0E7A65CE" w:rsidR="340B15BB">
              <w:rPr>
                <w:rFonts w:ascii="Calibri" w:hAnsi="Calibri" w:cs="Calibri"/>
              </w:rPr>
              <w:t xml:space="preserve">repared </w:t>
            </w:r>
            <w:r w:rsidRPr="0E7A65CE" w:rsidR="4A56BAB8">
              <w:rPr>
                <w:rFonts w:ascii="Calibri" w:hAnsi="Calibri" w:cs="Calibri"/>
              </w:rPr>
              <w:t>b</w:t>
            </w:r>
            <w:r w:rsidRPr="0E7A65CE" w:rsidR="340B15BB">
              <w:rPr>
                <w:rFonts w:ascii="Calibri" w:hAnsi="Calibri" w:cs="Calibri"/>
              </w:rPr>
              <w:t>y:</w:t>
            </w:r>
            <w:r w:rsidRPr="0E7A65CE" w:rsidR="0894547E">
              <w:rPr>
                <w:rFonts w:ascii="Calibri" w:hAnsi="Calibri" w:cs="Calibri"/>
              </w:rPr>
              <w:t xml:space="preserve"> Rahul</w:t>
            </w:r>
          </w:p>
          <w:p w:rsidRPr="001508A7" w:rsidR="000820DA" w:rsidP="000820DA" w:rsidRDefault="000820DA" w14:paraId="5630AD66" wp14:textId="77777777">
            <w:pPr>
              <w:rPr>
                <w:rFonts w:ascii="Calibri" w:hAnsi="Calibri" w:cs="Calibri"/>
              </w:rPr>
            </w:pPr>
          </w:p>
        </w:tc>
        <w:tc>
          <w:tcPr>
            <w:tcW w:w="5310" w:type="dxa"/>
            <w:tcMar/>
            <w:vAlign w:val="center"/>
          </w:tcPr>
          <w:p w:rsidRPr="001508A7" w:rsidR="00C91AF7" w:rsidP="009F6074" w:rsidRDefault="001508A7" w14:paraId="0E875C08" wp14:textId="4932DD8F">
            <w:pPr>
              <w:rPr>
                <w:rFonts w:ascii="Calibri" w:hAnsi="Calibri" w:cs="Calibri"/>
              </w:rPr>
            </w:pPr>
            <w:r w:rsidRPr="0E7A65CE" w:rsidR="23C6ADEF">
              <w:rPr>
                <w:rFonts w:ascii="Calibri" w:hAnsi="Calibri" w:cs="Calibri"/>
              </w:rPr>
              <w:t>M</w:t>
            </w:r>
            <w:r w:rsidRPr="0E7A65CE" w:rsidR="23C6ADEF">
              <w:rPr>
                <w:rFonts w:ascii="Calibri" w:hAnsi="Calibri" w:cs="Calibri"/>
              </w:rPr>
              <w:t xml:space="preserve">inutes </w:t>
            </w:r>
            <w:r w:rsidRPr="0E7A65CE" w:rsidR="4A56BAB8">
              <w:rPr>
                <w:rFonts w:ascii="Calibri" w:hAnsi="Calibri" w:cs="Calibri"/>
              </w:rPr>
              <w:t>circulation to:</w:t>
            </w:r>
            <w:r w:rsidRPr="0E7A65CE" w:rsidR="60366A3E">
              <w:rPr>
                <w:rFonts w:ascii="Calibri" w:hAnsi="Calibri" w:cs="Calibri"/>
              </w:rPr>
              <w:t xml:space="preserve"> All project members</w:t>
            </w:r>
          </w:p>
          <w:p w:rsidRPr="001508A7" w:rsidR="000820DA" w:rsidP="007D34B2" w:rsidRDefault="000820DA" w14:paraId="61829076" wp14:textId="77777777">
            <w:pPr>
              <w:rPr>
                <w:rFonts w:ascii="Calibri" w:hAnsi="Calibri" w:cs="Calibri"/>
              </w:rPr>
            </w:pPr>
          </w:p>
        </w:tc>
      </w:tr>
    </w:tbl>
    <w:p xmlns:wp14="http://schemas.microsoft.com/office/word/2010/wordml" w:rsidRPr="001508A7" w:rsidR="00076A72" w:rsidRDefault="00076A72" w14:paraId="2BA226A1" wp14:textId="77777777">
      <w:pPr>
        <w:rPr>
          <w:rFonts w:ascii="Calibri" w:hAnsi="Calibri" w:cs="Calibri"/>
        </w:rPr>
      </w:pPr>
    </w:p>
    <w:p w:rsidR="0E7A65CE" w:rsidP="0E7A65CE" w:rsidRDefault="0E7A65CE" w14:paraId="197ED8AC" w14:textId="558E98CE">
      <w:pPr>
        <w:rPr>
          <w:rFonts w:ascii="Calibri" w:hAnsi="Calibri" w:cs="Calibri"/>
        </w:rPr>
      </w:pPr>
    </w:p>
    <w:p w:rsidR="0E7A65CE" w:rsidP="0E7A65CE" w:rsidRDefault="0E7A65CE" w14:paraId="2F0DF140" w14:textId="33740676">
      <w:pPr>
        <w:rPr>
          <w:rFonts w:ascii="Calibri" w:hAnsi="Calibri" w:cs="Calibri"/>
        </w:rPr>
      </w:pPr>
    </w:p>
    <w:p w:rsidR="0E7A65CE" w:rsidP="0E7A65CE" w:rsidRDefault="0E7A65CE" w14:paraId="6B48B80E" w14:textId="397F38A6">
      <w:pPr>
        <w:rPr>
          <w:rFonts w:ascii="Calibri" w:hAnsi="Calibri" w:cs="Calibri"/>
        </w:rPr>
      </w:pPr>
    </w:p>
    <w:p w:rsidR="0E7A65CE" w:rsidP="0E7A65CE" w:rsidRDefault="0E7A65CE" w14:paraId="3D2F3456" w14:textId="017E5065">
      <w:pPr>
        <w:rPr>
          <w:rFonts w:ascii="Calibri" w:hAnsi="Calibri" w:cs="Calibri"/>
        </w:rPr>
      </w:pPr>
    </w:p>
    <w:p w:rsidR="0E7A65CE" w:rsidP="0E7A65CE" w:rsidRDefault="0E7A65CE" w14:paraId="2759E7A9" w14:textId="4F33E798">
      <w:pPr>
        <w:rPr>
          <w:rFonts w:ascii="Calibri" w:hAnsi="Calibri" w:cs="Calibri"/>
        </w:rPr>
      </w:pPr>
    </w:p>
    <w:p w:rsidR="0E7A65CE" w:rsidP="0E7A65CE" w:rsidRDefault="0E7A65CE" w14:paraId="2BA01E00" w14:textId="73B10531">
      <w:pPr>
        <w:rPr>
          <w:rFonts w:ascii="Calibri" w:hAnsi="Calibri" w:cs="Calibri"/>
        </w:rPr>
      </w:pPr>
    </w:p>
    <w:p w:rsidR="0E7A65CE" w:rsidP="0E7A65CE" w:rsidRDefault="0E7A65CE" w14:paraId="0685C6DA" w14:textId="65CC31C1">
      <w:pPr>
        <w:rPr>
          <w:rFonts w:ascii="Calibri" w:hAnsi="Calibri" w:cs="Calibri"/>
        </w:rPr>
      </w:pPr>
    </w:p>
    <w:p w:rsidR="0E7A65CE" w:rsidP="0E7A65CE" w:rsidRDefault="0E7A65CE" w14:paraId="3775860C" w14:textId="66787FD1">
      <w:pPr>
        <w:rPr>
          <w:rFonts w:ascii="Calibri" w:hAnsi="Calibri" w:cs="Calibri"/>
        </w:rPr>
      </w:pPr>
    </w:p>
    <w:p w:rsidR="0E7A65CE" w:rsidP="0E7A65CE" w:rsidRDefault="0E7A65CE" w14:paraId="08422A9B" w14:textId="60DA6E62">
      <w:pPr>
        <w:rPr>
          <w:rFonts w:ascii="Calibri" w:hAnsi="Calibri" w:cs="Calibri"/>
        </w:rPr>
      </w:pPr>
    </w:p>
    <w:p w:rsidR="0E7A65CE" w:rsidP="0E7A65CE" w:rsidRDefault="0E7A65CE" w14:paraId="3A43C72F" w14:textId="5D7276BB">
      <w:pPr>
        <w:rPr>
          <w:rFonts w:ascii="Calibri" w:hAnsi="Calibri" w:cs="Calibri"/>
        </w:rPr>
      </w:pPr>
    </w:p>
    <w:p w:rsidR="0E7A65CE" w:rsidP="0E7A65CE" w:rsidRDefault="0E7A65CE" w14:paraId="307B46C0" w14:textId="6E39BF4E">
      <w:pPr>
        <w:rPr>
          <w:rFonts w:ascii="Calibri" w:hAnsi="Calibri" w:cs="Calibri"/>
        </w:rPr>
      </w:pPr>
    </w:p>
    <w:p w:rsidR="0E7A65CE" w:rsidP="0E7A65CE" w:rsidRDefault="0E7A65CE" w14:paraId="7D24D9BB" w14:textId="67B09F82">
      <w:pPr>
        <w:rPr>
          <w:rFonts w:ascii="Calibri" w:hAnsi="Calibri" w:cs="Calibri"/>
        </w:rPr>
      </w:pPr>
    </w:p>
    <w:p w:rsidR="0E7A65CE" w:rsidP="0E7A65CE" w:rsidRDefault="0E7A65CE" w14:paraId="22D08AB3" w14:textId="669CB605">
      <w:pPr>
        <w:rPr>
          <w:rFonts w:ascii="Calibri" w:hAnsi="Calibri" w:cs="Calibri"/>
        </w:rPr>
      </w:pPr>
    </w:p>
    <w:p w:rsidR="0E7A65CE" w:rsidP="0E7A65CE" w:rsidRDefault="0E7A65CE" w14:paraId="742E2514" w14:textId="65E5C3EF">
      <w:pPr>
        <w:rPr>
          <w:rFonts w:ascii="Calibri" w:hAnsi="Calibri" w:cs="Calibri"/>
        </w:rPr>
      </w:pPr>
    </w:p>
    <w:p w:rsidR="0E7A65CE" w:rsidP="0E7A65CE" w:rsidRDefault="0E7A65CE" w14:paraId="4C3E3537" w14:textId="550155E4">
      <w:pPr>
        <w:rPr>
          <w:rFonts w:ascii="Calibri" w:hAnsi="Calibri" w:cs="Calibri"/>
        </w:rPr>
      </w:pPr>
    </w:p>
    <w:p w:rsidR="0E7A65CE" w:rsidP="0E7A65CE" w:rsidRDefault="0E7A65CE" w14:paraId="67CA3829" w14:textId="13D558B7">
      <w:pPr>
        <w:rPr>
          <w:rFonts w:ascii="Calibri" w:hAnsi="Calibri" w:cs="Calibri"/>
        </w:rPr>
      </w:pPr>
    </w:p>
    <w:p w:rsidR="0E7A65CE" w:rsidP="0E7A65CE" w:rsidRDefault="0E7A65CE" w14:paraId="5437FE8E" w14:textId="6B8A76E4">
      <w:pPr>
        <w:rPr>
          <w:rFonts w:ascii="Calibri" w:hAnsi="Calibri" w:cs="Calibri"/>
        </w:rPr>
      </w:pPr>
    </w:p>
    <w:p xmlns:wp14="http://schemas.microsoft.com/office/word/2010/wordml" w:rsidRPr="001508A7" w:rsidR="00314DCA" w:rsidP="00D72EF2" w:rsidRDefault="00314DCA" w14:paraId="17AD93B2" wp14:textId="77777777">
      <w:pPr>
        <w:rPr>
          <w:rFonts w:ascii="Calibri" w:hAnsi="Calibri" w:cs="Calibri"/>
          <w:b/>
        </w:rPr>
      </w:pPr>
    </w:p>
    <w:p xmlns:wp14="http://schemas.microsoft.com/office/word/2010/wordml" w:rsidRPr="001508A7" w:rsidR="00D72EF2" w:rsidP="00314DCA" w:rsidRDefault="001F64DF" w14:paraId="22BCC025" wp14:textId="77777777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Agenda</w:t>
      </w:r>
    </w:p>
    <w:p xmlns:wp14="http://schemas.microsoft.com/office/word/2010/wordml" w:rsidRPr="001508A7" w:rsidR="00D72EF2" w:rsidP="00D72EF2" w:rsidRDefault="00D72EF2" w14:paraId="0DE4B5B7" wp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5400"/>
        <w:gridCol w:w="1718"/>
        <w:gridCol w:w="2332"/>
      </w:tblGrid>
      <w:tr xmlns:wp14="http://schemas.microsoft.com/office/word/2010/wordml" w:rsidRPr="001508A7" w:rsidR="00D72EF2" w:rsidTr="0E7A65CE" w14:paraId="3D149A12" wp14:textId="77777777">
        <w:tc>
          <w:tcPr>
            <w:tcW w:w="540" w:type="dxa"/>
            <w:shd w:val="clear" w:color="auto" w:fill="D9D9D9" w:themeFill="background1" w:themeFillShade="D9"/>
            <w:tcMar/>
            <w:vAlign w:val="center"/>
          </w:tcPr>
          <w:p w:rsidRPr="001508A7" w:rsidR="00D72EF2" w:rsidP="00381956" w:rsidRDefault="00D72EF2" w14:paraId="5AFC7B24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 w:themeFill="background1" w:themeFillShade="D9"/>
            <w:tcMar/>
            <w:vAlign w:val="center"/>
          </w:tcPr>
          <w:p w:rsidRPr="001508A7" w:rsidR="00D72EF2" w:rsidP="00381956" w:rsidRDefault="006C278D" w14:paraId="6EA343E3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718" w:type="dxa"/>
            <w:shd w:val="clear" w:color="auto" w:fill="D9D9D9" w:themeFill="background1" w:themeFillShade="D9"/>
            <w:tcMar/>
            <w:vAlign w:val="center"/>
          </w:tcPr>
          <w:p w:rsidRPr="001508A7" w:rsidR="00D72EF2" w:rsidP="00381956" w:rsidRDefault="001508A7" w14:paraId="468A569D" wp14:textId="77777777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332" w:type="dxa"/>
            <w:shd w:val="clear" w:color="auto" w:fill="D9D9D9" w:themeFill="background1" w:themeFillShade="D9"/>
            <w:tcMar/>
            <w:vAlign w:val="center"/>
          </w:tcPr>
          <w:p w:rsidRPr="001508A7" w:rsidR="00D72EF2" w:rsidP="00381956" w:rsidRDefault="006C278D" w14:paraId="4F0960CF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Time Allotted</w:t>
            </w:r>
          </w:p>
        </w:tc>
      </w:tr>
      <w:tr xmlns:wp14="http://schemas.microsoft.com/office/word/2010/wordml" w:rsidRPr="001508A7" w:rsidR="00D72EF2" w:rsidTr="0E7A65CE" w14:paraId="66204FF1" wp14:textId="77777777">
        <w:tc>
          <w:tcPr>
            <w:tcW w:w="540" w:type="dxa"/>
            <w:tcMar/>
            <w:vAlign w:val="center"/>
          </w:tcPr>
          <w:p w:rsidRPr="001508A7" w:rsidR="00D72EF2" w:rsidP="000816B3" w:rsidRDefault="00D72EF2" w14:paraId="2DBF0D7D" wp14:textId="77777777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D72EF2" w:rsidP="00381956" w:rsidRDefault="00D72EF2" w14:paraId="6B62F1B3" wp14:textId="33B224E1">
            <w:pPr/>
            <w:r w:rsidRPr="0E7A65CE" w:rsidR="2E69CAC4">
              <w:rPr>
                <w:rFonts w:ascii="Calibri" w:hAnsi="Calibri" w:cs="Calibri"/>
              </w:rPr>
              <w:t>Review Assignment 1 Part 1 requirements</w:t>
            </w:r>
          </w:p>
        </w:tc>
        <w:tc>
          <w:tcPr>
            <w:tcW w:w="1718" w:type="dxa"/>
            <w:tcMar/>
            <w:vAlign w:val="center"/>
          </w:tcPr>
          <w:p w:rsidRPr="001508A7" w:rsidR="00D72EF2" w:rsidP="00381956" w:rsidRDefault="00D72EF2" w14:paraId="02F2C34E" wp14:textId="3C7D0269">
            <w:pPr/>
            <w:r w:rsidRPr="0E7A65CE" w:rsidR="2E69CAC4">
              <w:rPr>
                <w:rFonts w:ascii="Calibri" w:hAnsi="Calibri" w:cs="Calibri"/>
              </w:rPr>
              <w:t>All members</w:t>
            </w:r>
          </w:p>
        </w:tc>
        <w:tc>
          <w:tcPr>
            <w:tcW w:w="2332" w:type="dxa"/>
            <w:tcMar/>
            <w:vAlign w:val="center"/>
          </w:tcPr>
          <w:p w:rsidRPr="001508A7" w:rsidR="00D72EF2" w:rsidP="00381956" w:rsidRDefault="00D72EF2" w14:paraId="680A4E5D" wp14:textId="6C1EDB6A">
            <w:pPr/>
            <w:r w:rsidRPr="0E7A65CE" w:rsidR="2E69CAC4">
              <w:rPr>
                <w:rFonts w:ascii="Calibri" w:hAnsi="Calibri" w:cs="Calibri"/>
              </w:rPr>
              <w:t>10 minutes</w:t>
            </w:r>
          </w:p>
        </w:tc>
      </w:tr>
      <w:tr xmlns:wp14="http://schemas.microsoft.com/office/word/2010/wordml" w:rsidRPr="001508A7" w:rsidR="00D72EF2" w:rsidTr="0E7A65CE" w14:paraId="19219836" wp14:textId="77777777">
        <w:tc>
          <w:tcPr>
            <w:tcW w:w="540" w:type="dxa"/>
            <w:tcMar/>
            <w:vAlign w:val="center"/>
          </w:tcPr>
          <w:p w:rsidRPr="001508A7" w:rsidR="00D72EF2" w:rsidP="00381956" w:rsidRDefault="00D72EF2" w14:paraId="296FEF7D" wp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D72EF2" w:rsidP="00381956" w:rsidRDefault="00D72EF2" w14:paraId="7194DBDC" wp14:textId="2EC2A61A">
            <w:pPr/>
            <w:r w:rsidRPr="0E7A65CE" w:rsidR="2E69CAC4">
              <w:rPr>
                <w:rFonts w:ascii="Calibri" w:hAnsi="Calibri" w:cs="Calibri"/>
              </w:rPr>
              <w:t>Review required project documents</w:t>
            </w:r>
          </w:p>
        </w:tc>
        <w:tc>
          <w:tcPr>
            <w:tcW w:w="1718" w:type="dxa"/>
            <w:tcMar/>
            <w:vAlign w:val="center"/>
          </w:tcPr>
          <w:p w:rsidRPr="001508A7" w:rsidR="00D72EF2" w:rsidP="00381956" w:rsidRDefault="00D72EF2" w14:paraId="769D0D3C" wp14:textId="6EA55B22">
            <w:pPr/>
            <w:r w:rsidRPr="0E7A65CE" w:rsidR="2E69CAC4">
              <w:rPr>
                <w:rFonts w:ascii="Calibri" w:hAnsi="Calibri" w:cs="Calibri"/>
              </w:rPr>
              <w:t>All members</w:t>
            </w:r>
          </w:p>
        </w:tc>
        <w:tc>
          <w:tcPr>
            <w:tcW w:w="2332" w:type="dxa"/>
            <w:tcMar/>
            <w:vAlign w:val="center"/>
          </w:tcPr>
          <w:p w:rsidRPr="001508A7" w:rsidR="00D72EF2" w:rsidP="00381956" w:rsidRDefault="00D72EF2" w14:paraId="54CD245A" wp14:textId="7D48D94C">
            <w:pPr/>
            <w:r w:rsidRPr="0E7A65CE" w:rsidR="2E69CAC4">
              <w:rPr>
                <w:rFonts w:ascii="Calibri" w:hAnsi="Calibri" w:cs="Calibri"/>
              </w:rPr>
              <w:t>10 minutes</w:t>
            </w:r>
          </w:p>
        </w:tc>
      </w:tr>
      <w:tr xmlns:wp14="http://schemas.microsoft.com/office/word/2010/wordml" w:rsidRPr="001508A7" w:rsidR="00B432CE" w:rsidTr="0E7A65CE" w14:paraId="1231BE67" wp14:textId="77777777">
        <w:tc>
          <w:tcPr>
            <w:tcW w:w="540" w:type="dxa"/>
            <w:tcMar/>
            <w:vAlign w:val="center"/>
          </w:tcPr>
          <w:p w:rsidRPr="001508A7" w:rsidR="00B432CE" w:rsidP="00381956" w:rsidRDefault="00B432CE" w14:paraId="36FEB5B0" wp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B432CE" w:rsidP="00381956" w:rsidRDefault="00B432CE" w14:paraId="30D7AA69" wp14:textId="2BF034AA">
            <w:pPr/>
            <w:r w:rsidRPr="0E7A65CE" w:rsidR="2E69CAC4">
              <w:rPr>
                <w:rFonts w:ascii="Calibri" w:hAnsi="Calibri" w:cs="Calibri"/>
              </w:rPr>
              <w:t>Allocate project tasks and responsibilities</w:t>
            </w:r>
          </w:p>
        </w:tc>
        <w:tc>
          <w:tcPr>
            <w:tcW w:w="1718" w:type="dxa"/>
            <w:tcMar/>
            <w:vAlign w:val="center"/>
          </w:tcPr>
          <w:p w:rsidRPr="001508A7" w:rsidR="00B432CE" w:rsidP="00381956" w:rsidRDefault="00B432CE" w14:paraId="7196D064" wp14:textId="538706A0">
            <w:pPr/>
            <w:r w:rsidRPr="0E7A65CE" w:rsidR="2E69CAC4">
              <w:rPr>
                <w:rFonts w:ascii="Calibri" w:hAnsi="Calibri" w:cs="Calibri"/>
              </w:rPr>
              <w:t>Mathew</w:t>
            </w:r>
          </w:p>
        </w:tc>
        <w:tc>
          <w:tcPr>
            <w:tcW w:w="2332" w:type="dxa"/>
            <w:tcMar/>
            <w:vAlign w:val="center"/>
          </w:tcPr>
          <w:p w:rsidRPr="001508A7" w:rsidR="00B432CE" w:rsidP="00381956" w:rsidRDefault="00B432CE" w14:paraId="34FF1C98" wp14:textId="75511D8B">
            <w:pPr/>
            <w:r w:rsidRPr="0E7A65CE" w:rsidR="2E69CAC4">
              <w:rPr>
                <w:rFonts w:ascii="Calibri" w:hAnsi="Calibri" w:cs="Calibri"/>
              </w:rPr>
              <w:t>15 minutes</w:t>
            </w:r>
          </w:p>
        </w:tc>
      </w:tr>
      <w:tr xmlns:wp14="http://schemas.microsoft.com/office/word/2010/wordml" w:rsidRPr="001508A7" w:rsidR="00314DCA" w:rsidTr="0E7A65CE" w14:paraId="6D072C0D" wp14:textId="77777777">
        <w:tc>
          <w:tcPr>
            <w:tcW w:w="540" w:type="dxa"/>
            <w:tcMar/>
            <w:vAlign w:val="center"/>
          </w:tcPr>
          <w:p w:rsidRPr="001508A7" w:rsidR="00314DCA" w:rsidP="00381956" w:rsidRDefault="00314DCA" w14:paraId="48A21919" wp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314DCA" w:rsidP="00381956" w:rsidRDefault="00314DCA" w14:paraId="6BD18F9B" wp14:textId="25BDFE2C">
            <w:pPr/>
            <w:r w:rsidRPr="0E7A65CE" w:rsidR="2E69CAC4">
              <w:rPr>
                <w:rFonts w:ascii="Calibri" w:hAnsi="Calibri" w:cs="Calibri"/>
              </w:rPr>
              <w:t>Discuss deadlines and expected completion dates</w:t>
            </w:r>
          </w:p>
        </w:tc>
        <w:tc>
          <w:tcPr>
            <w:tcW w:w="1718" w:type="dxa"/>
            <w:tcMar/>
            <w:vAlign w:val="center"/>
          </w:tcPr>
          <w:p w:rsidRPr="001508A7" w:rsidR="00314DCA" w:rsidP="00381956" w:rsidRDefault="00314DCA" w14:paraId="238601FE" wp14:textId="5F178579">
            <w:pPr/>
            <w:r w:rsidRPr="0E7A65CE" w:rsidR="2E69CAC4">
              <w:rPr>
                <w:rFonts w:ascii="Calibri" w:hAnsi="Calibri" w:cs="Calibri"/>
              </w:rPr>
              <w:t xml:space="preserve">All </w:t>
            </w:r>
            <w:r w:rsidRPr="0E7A65CE" w:rsidR="2E69CAC4">
              <w:rPr>
                <w:rFonts w:ascii="Calibri" w:hAnsi="Calibri" w:cs="Calibri"/>
              </w:rPr>
              <w:t>members</w:t>
            </w:r>
          </w:p>
        </w:tc>
        <w:tc>
          <w:tcPr>
            <w:tcW w:w="2332" w:type="dxa"/>
            <w:tcMar/>
            <w:vAlign w:val="center"/>
          </w:tcPr>
          <w:p w:rsidRPr="001508A7" w:rsidR="00314DCA" w:rsidP="00381956" w:rsidRDefault="00314DCA" w14:paraId="0F3CABC7" wp14:textId="7E274AB5">
            <w:pPr/>
            <w:r w:rsidRPr="0E7A65CE" w:rsidR="2E69CAC4">
              <w:rPr>
                <w:rFonts w:ascii="Calibri" w:hAnsi="Calibri" w:cs="Calibri"/>
              </w:rPr>
              <w:t>10 minutes</w:t>
            </w:r>
          </w:p>
        </w:tc>
      </w:tr>
      <w:tr xmlns:wp14="http://schemas.microsoft.com/office/word/2010/wordml" w:rsidRPr="001508A7" w:rsidR="00314DCA" w:rsidTr="0E7A65CE" w14:paraId="5B08B5D1" wp14:textId="77777777">
        <w:tc>
          <w:tcPr>
            <w:tcW w:w="540" w:type="dxa"/>
            <w:tcMar/>
            <w:vAlign w:val="center"/>
          </w:tcPr>
          <w:p w:rsidRPr="001508A7" w:rsidR="00314DCA" w:rsidP="00381956" w:rsidRDefault="00314DCA" w14:paraId="16DEB4AB" wp14:textId="77777777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314DCA" w:rsidP="00381956" w:rsidRDefault="00314DCA" w14:paraId="0AD9C6F4" wp14:textId="73BCD9BA">
            <w:pPr/>
            <w:r w:rsidRPr="0E7A65CE" w:rsidR="2E69CAC4">
              <w:rPr>
                <w:rFonts w:ascii="Calibri" w:hAnsi="Calibri" w:cs="Calibri"/>
              </w:rPr>
              <w:t>Plan the next team meeting</w:t>
            </w:r>
          </w:p>
        </w:tc>
        <w:tc>
          <w:tcPr>
            <w:tcW w:w="1718" w:type="dxa"/>
            <w:tcMar/>
            <w:vAlign w:val="center"/>
          </w:tcPr>
          <w:p w:rsidRPr="001508A7" w:rsidR="00314DCA" w:rsidP="00381956" w:rsidRDefault="00314DCA" w14:paraId="4B1F511A" wp14:textId="679AA783">
            <w:pPr/>
            <w:r w:rsidRPr="0E7A65CE" w:rsidR="2E69CAC4">
              <w:rPr>
                <w:rFonts w:ascii="Calibri" w:hAnsi="Calibri" w:cs="Calibri"/>
              </w:rPr>
              <w:t>Mathew</w:t>
            </w:r>
          </w:p>
        </w:tc>
        <w:tc>
          <w:tcPr>
            <w:tcW w:w="2332" w:type="dxa"/>
            <w:tcMar/>
            <w:vAlign w:val="center"/>
          </w:tcPr>
          <w:p w:rsidRPr="001508A7" w:rsidR="00314DCA" w:rsidP="00381956" w:rsidRDefault="00314DCA" w14:paraId="65F9C3DC" wp14:textId="7379E1B4">
            <w:pPr/>
            <w:r w:rsidRPr="0E7A65CE" w:rsidR="2E69CAC4">
              <w:rPr>
                <w:rFonts w:ascii="Calibri" w:hAnsi="Calibri" w:cs="Calibri"/>
              </w:rPr>
              <w:t>5 minutes</w:t>
            </w:r>
          </w:p>
        </w:tc>
      </w:tr>
    </w:tbl>
    <w:p xmlns:wp14="http://schemas.microsoft.com/office/word/2010/wordml" w:rsidRPr="001508A7" w:rsidR="00D72EF2" w:rsidRDefault="00D72EF2" w14:paraId="5023141B" wp14:textId="77777777">
      <w:pPr>
        <w:rPr>
          <w:rFonts w:ascii="Calibri" w:hAnsi="Calibri" w:cs="Calibri"/>
        </w:rPr>
      </w:pPr>
    </w:p>
    <w:p xmlns:wp14="http://schemas.microsoft.com/office/word/2010/wordml" w:rsidRPr="001508A7" w:rsidR="00A33A72" w:rsidP="00314DCA" w:rsidRDefault="001F64DF" w14:paraId="064BF29E" wp14:textId="77777777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Open Action Items/Action Items </w:t>
      </w:r>
      <w:r>
        <w:rPr>
          <w:rFonts w:ascii="Calibri" w:hAnsi="Calibri" w:cs="Calibri"/>
          <w:b/>
        </w:rPr>
        <w:t>f</w:t>
      </w:r>
      <w:r w:rsidRPr="001508A7">
        <w:rPr>
          <w:rFonts w:ascii="Calibri" w:hAnsi="Calibri" w:cs="Calibri"/>
          <w:b/>
        </w:rPr>
        <w:t xml:space="preserve">rom </w:t>
      </w:r>
      <w:r>
        <w:rPr>
          <w:rFonts w:ascii="Calibri" w:hAnsi="Calibri" w:cs="Calibri"/>
          <w:b/>
        </w:rPr>
        <w:t xml:space="preserve">the </w:t>
      </w:r>
      <w:r w:rsidRPr="001508A7">
        <w:rPr>
          <w:rFonts w:ascii="Calibri" w:hAnsi="Calibri" w:cs="Calibri"/>
          <w:b/>
        </w:rPr>
        <w:t>Previous Meeting</w:t>
      </w:r>
    </w:p>
    <w:p xmlns:wp14="http://schemas.microsoft.com/office/word/2010/wordml" w:rsidRPr="001508A7" w:rsidR="00A33A72" w:rsidRDefault="00A33A72" w14:paraId="1F3B1409" wp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xmlns:wp14="http://schemas.microsoft.com/office/word/2010/wordml" w:rsidRPr="001508A7" w:rsidR="00953E8E" w:rsidTr="0E7A65CE" w14:paraId="06FD913A" wp14:textId="77777777">
        <w:tc>
          <w:tcPr>
            <w:tcW w:w="540" w:type="dxa"/>
            <w:shd w:val="clear" w:color="auto" w:fill="D9D9D9" w:themeFill="background1" w:themeFillShade="D9"/>
            <w:tcMar/>
          </w:tcPr>
          <w:p w:rsidRPr="001508A7" w:rsidR="00953E8E" w:rsidP="004B0323" w:rsidRDefault="00953E8E" w14:paraId="46AE0C79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 w:themeFill="background1" w:themeFillShade="D9"/>
            <w:tcMar/>
          </w:tcPr>
          <w:p w:rsidRPr="001508A7" w:rsidR="00953E8E" w:rsidP="004B0323" w:rsidRDefault="00953E8E" w14:paraId="13ACE333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 w:themeFill="background1" w:themeFillShade="D9"/>
            <w:tcMar/>
          </w:tcPr>
          <w:p w:rsidRPr="001508A7" w:rsidR="00953E8E" w:rsidP="004B0323" w:rsidRDefault="00953E8E" w14:paraId="58D48ECF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 w:themeFill="background1" w:themeFillShade="D9"/>
            <w:tcMar/>
          </w:tcPr>
          <w:p w:rsidRPr="001508A7" w:rsidR="00953E8E" w:rsidP="004B0323" w:rsidRDefault="00737628" w14:paraId="08F5310C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xmlns:wp14="http://schemas.microsoft.com/office/word/2010/wordml" w:rsidRPr="001508A7" w:rsidR="00953E8E" w:rsidTr="0E7A65CE" w14:paraId="562C75D1" wp14:textId="77777777">
        <w:tc>
          <w:tcPr>
            <w:tcW w:w="540" w:type="dxa"/>
            <w:tcMar/>
            <w:vAlign w:val="center"/>
          </w:tcPr>
          <w:p w:rsidRPr="001508A7" w:rsidR="00953E8E" w:rsidP="000816B3" w:rsidRDefault="00953E8E" w14:paraId="664355AD" wp14:textId="77777777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953E8E" w:rsidP="00953E8E" w:rsidRDefault="00953E8E" w14:paraId="1A965116" wp14:textId="44B9BBD3">
            <w:pPr/>
            <w:r w:rsidRPr="0E7A65CE" w:rsidR="0F3D13EC">
              <w:rPr>
                <w:rFonts w:ascii="Calibri" w:hAnsi="Calibri" w:cs="Calibri"/>
              </w:rPr>
              <w:t>Review assignment brief before kick-off meeting</w:t>
            </w:r>
          </w:p>
        </w:tc>
        <w:tc>
          <w:tcPr>
            <w:tcW w:w="1530" w:type="dxa"/>
            <w:tcMar/>
            <w:vAlign w:val="center"/>
          </w:tcPr>
          <w:p w:rsidRPr="001508A7" w:rsidR="00953E8E" w:rsidP="007D34B2" w:rsidRDefault="00953E8E" w14:paraId="7DF4E37C" wp14:textId="78D39016">
            <w:pPr/>
            <w:r w:rsidRPr="0E7A65CE" w:rsidR="0F3D13EC">
              <w:rPr>
                <w:rFonts w:ascii="Calibri" w:hAnsi="Calibri" w:cs="Calibri"/>
              </w:rPr>
              <w:t>All members</w:t>
            </w:r>
          </w:p>
        </w:tc>
        <w:tc>
          <w:tcPr>
            <w:tcW w:w="2520" w:type="dxa"/>
            <w:tcMar/>
            <w:vAlign w:val="center"/>
          </w:tcPr>
          <w:p w:rsidRPr="001508A7" w:rsidR="00953E8E" w:rsidP="00953E8E" w:rsidRDefault="00953E8E" w14:paraId="44FB30F8" wp14:textId="10EFDA47">
            <w:pPr/>
            <w:r w:rsidRPr="0E7A65CE" w:rsidR="0F3D13EC">
              <w:rPr>
                <w:rFonts w:ascii="Calibri" w:hAnsi="Calibri" w:cs="Calibri"/>
              </w:rPr>
              <w:t>30/07/26</w:t>
            </w:r>
          </w:p>
        </w:tc>
      </w:tr>
      <w:tr xmlns:wp14="http://schemas.microsoft.com/office/word/2010/wordml" w:rsidRPr="001508A7" w:rsidR="00953E8E" w:rsidTr="0E7A65CE" w14:paraId="1DA6542E" wp14:textId="77777777">
        <w:tc>
          <w:tcPr>
            <w:tcW w:w="540" w:type="dxa"/>
            <w:tcMar/>
            <w:vAlign w:val="center"/>
          </w:tcPr>
          <w:p w:rsidRPr="001508A7" w:rsidR="00953E8E" w:rsidP="000816B3" w:rsidRDefault="00953E8E" w14:paraId="3041E394" wp14:textId="77777777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953E8E" w:rsidP="00953E8E" w:rsidRDefault="00953E8E" w14:paraId="722B00AE" wp14:textId="0207AEEB">
            <w:pPr/>
            <w:r w:rsidRPr="0E7A65CE" w:rsidR="0F3D13EC">
              <w:rPr>
                <w:rFonts w:ascii="Calibri" w:hAnsi="Calibri" w:cs="Calibri"/>
              </w:rPr>
              <w:t>Confirm team members and project leader</w:t>
            </w:r>
          </w:p>
        </w:tc>
        <w:tc>
          <w:tcPr>
            <w:tcW w:w="1530" w:type="dxa"/>
            <w:tcMar/>
            <w:vAlign w:val="center"/>
          </w:tcPr>
          <w:p w:rsidRPr="001508A7" w:rsidR="00953E8E" w:rsidP="00953E8E" w:rsidRDefault="00953E8E" w14:paraId="42C6D796" wp14:textId="00522CE6">
            <w:pPr/>
            <w:r w:rsidRPr="0E7A65CE" w:rsidR="0F3D13EC">
              <w:rPr>
                <w:rFonts w:ascii="Calibri" w:hAnsi="Calibri" w:cs="Calibri"/>
              </w:rPr>
              <w:t>Mathew</w:t>
            </w:r>
          </w:p>
        </w:tc>
        <w:tc>
          <w:tcPr>
            <w:tcW w:w="2520" w:type="dxa"/>
            <w:tcMar/>
            <w:vAlign w:val="center"/>
          </w:tcPr>
          <w:p w:rsidRPr="001508A7" w:rsidR="00953E8E" w:rsidP="00953E8E" w:rsidRDefault="00953E8E" w14:paraId="6E1831B3" wp14:textId="381F0778">
            <w:pPr/>
            <w:r w:rsidRPr="0E7A65CE" w:rsidR="0F3D13EC">
              <w:rPr>
                <w:rFonts w:ascii="Calibri" w:hAnsi="Calibri" w:cs="Calibri"/>
              </w:rPr>
              <w:t>30/07/26</w:t>
            </w:r>
          </w:p>
        </w:tc>
      </w:tr>
      <w:tr xmlns:wp14="http://schemas.microsoft.com/office/word/2010/wordml" w:rsidRPr="001508A7" w:rsidR="00B432CE" w:rsidTr="0E7A65CE" w14:paraId="54E11D2A" wp14:textId="77777777">
        <w:tc>
          <w:tcPr>
            <w:tcW w:w="540" w:type="dxa"/>
            <w:tcMar/>
            <w:vAlign w:val="center"/>
          </w:tcPr>
          <w:p w:rsidRPr="001508A7" w:rsidR="00B432CE" w:rsidP="000816B3" w:rsidRDefault="00B432CE" w14:paraId="31126E5D" wp14:textId="77777777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B432CE" w:rsidP="00953E8E" w:rsidRDefault="00B432CE" w14:paraId="2DE403A5" wp14:textId="274F8AAC">
            <w:pPr/>
            <w:r w:rsidRPr="0E7A65CE" w:rsidR="0F3D13EC">
              <w:rPr>
                <w:rFonts w:ascii="Calibri" w:hAnsi="Calibri" w:cs="Calibri"/>
              </w:rPr>
              <w:t>Prepare list of required Part 1 project documents</w:t>
            </w:r>
          </w:p>
        </w:tc>
        <w:tc>
          <w:tcPr>
            <w:tcW w:w="1530" w:type="dxa"/>
            <w:tcMar/>
            <w:vAlign w:val="center"/>
          </w:tcPr>
          <w:p w:rsidRPr="001508A7" w:rsidR="00B432CE" w:rsidP="00953E8E" w:rsidRDefault="00B432CE" w14:paraId="62431CDC" wp14:textId="602B8943">
            <w:pPr/>
            <w:r w:rsidRPr="0E7A65CE" w:rsidR="0F3D13EC">
              <w:rPr>
                <w:rFonts w:ascii="Calibri" w:hAnsi="Calibri" w:cs="Calibri"/>
              </w:rPr>
              <w:t>Mathew</w:t>
            </w:r>
          </w:p>
        </w:tc>
        <w:tc>
          <w:tcPr>
            <w:tcW w:w="2520" w:type="dxa"/>
            <w:tcMar/>
            <w:vAlign w:val="center"/>
          </w:tcPr>
          <w:p w:rsidRPr="001508A7" w:rsidR="00B432CE" w:rsidP="00953E8E" w:rsidRDefault="00B432CE" w14:paraId="49E398E2" wp14:textId="0FFDE829">
            <w:pPr/>
            <w:r w:rsidRPr="0E7A65CE" w:rsidR="0F3D13EC">
              <w:rPr>
                <w:rFonts w:ascii="Calibri" w:hAnsi="Calibri" w:cs="Calibri"/>
              </w:rPr>
              <w:t>30/07/26</w:t>
            </w:r>
          </w:p>
        </w:tc>
      </w:tr>
      <w:tr xmlns:wp14="http://schemas.microsoft.com/office/word/2010/wordml" w:rsidRPr="001508A7" w:rsidR="00314DCA" w:rsidTr="0E7A65CE" w14:paraId="16287F21" wp14:textId="77777777">
        <w:tc>
          <w:tcPr>
            <w:tcW w:w="540" w:type="dxa"/>
            <w:tcMar/>
            <w:vAlign w:val="center"/>
          </w:tcPr>
          <w:p w:rsidRPr="001508A7" w:rsidR="00314DCA" w:rsidP="000816B3" w:rsidRDefault="00314DCA" w14:paraId="5BE93A62" wp14:textId="77777777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314DCA" w:rsidP="00953E8E" w:rsidRDefault="00314DCA" w14:paraId="384BA73E" wp14:textId="23A6DB0B">
            <w:pPr/>
            <w:r w:rsidRPr="0E7A65CE" w:rsidR="0F3D13EC">
              <w:rPr>
                <w:rFonts w:ascii="Calibri" w:hAnsi="Calibri" w:cs="Calibri"/>
              </w:rPr>
              <w:t>Review individual responsibilities for the project</w:t>
            </w:r>
          </w:p>
        </w:tc>
        <w:tc>
          <w:tcPr>
            <w:tcW w:w="1530" w:type="dxa"/>
            <w:tcMar/>
            <w:vAlign w:val="center"/>
          </w:tcPr>
          <w:p w:rsidRPr="001508A7" w:rsidR="00314DCA" w:rsidP="00953E8E" w:rsidRDefault="00314DCA" w14:paraId="34B3F2EB" wp14:textId="19C07B97">
            <w:pPr/>
            <w:r w:rsidRPr="0E7A65CE" w:rsidR="0F3D13EC">
              <w:rPr>
                <w:rFonts w:ascii="Calibri" w:hAnsi="Calibri" w:cs="Calibri"/>
              </w:rPr>
              <w:t>All members</w:t>
            </w:r>
          </w:p>
        </w:tc>
        <w:tc>
          <w:tcPr>
            <w:tcW w:w="2520" w:type="dxa"/>
            <w:tcMar/>
            <w:vAlign w:val="center"/>
          </w:tcPr>
          <w:p w:rsidRPr="001508A7" w:rsidR="00314DCA" w:rsidP="00953E8E" w:rsidRDefault="00314DCA" w14:paraId="7D34F5C7" wp14:textId="56F43DBD">
            <w:pPr/>
            <w:r w:rsidRPr="0E7A65CE" w:rsidR="0F3D13EC">
              <w:rPr>
                <w:rFonts w:ascii="Calibri" w:hAnsi="Calibri" w:cs="Calibri"/>
              </w:rPr>
              <w:t>30/07/26</w:t>
            </w:r>
          </w:p>
        </w:tc>
      </w:tr>
      <w:tr xmlns:wp14="http://schemas.microsoft.com/office/word/2010/wordml" w:rsidRPr="001508A7" w:rsidR="00314DCA" w:rsidTr="0E7A65CE" w14:paraId="0B4020A7" wp14:textId="77777777">
        <w:tc>
          <w:tcPr>
            <w:tcW w:w="540" w:type="dxa"/>
            <w:tcMar/>
            <w:vAlign w:val="center"/>
          </w:tcPr>
          <w:p w:rsidRPr="001508A7" w:rsidR="00314DCA" w:rsidP="000816B3" w:rsidRDefault="00314DCA" w14:paraId="1D7B270A" wp14:textId="77777777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314DCA" w:rsidP="00953E8E" w:rsidRDefault="00314DCA" w14:paraId="4F904CB7" wp14:textId="42166F3E">
            <w:pPr/>
            <w:r w:rsidRPr="0E7A65CE" w:rsidR="0F3D13EC">
              <w:rPr>
                <w:rFonts w:ascii="Calibri" w:hAnsi="Calibri" w:cs="Calibri"/>
              </w:rPr>
              <w:t>Identify upcoming assignment deadlines</w:t>
            </w:r>
          </w:p>
        </w:tc>
        <w:tc>
          <w:tcPr>
            <w:tcW w:w="1530" w:type="dxa"/>
            <w:tcMar/>
            <w:vAlign w:val="center"/>
          </w:tcPr>
          <w:p w:rsidRPr="001508A7" w:rsidR="00314DCA" w:rsidP="00953E8E" w:rsidRDefault="00314DCA" w14:paraId="06971CD3" wp14:textId="28495BC5">
            <w:pPr/>
            <w:r w:rsidRPr="0E7A65CE" w:rsidR="0F3D13EC">
              <w:rPr>
                <w:rFonts w:ascii="Calibri" w:hAnsi="Calibri" w:cs="Calibri"/>
              </w:rPr>
              <w:t>All members</w:t>
            </w:r>
          </w:p>
        </w:tc>
        <w:tc>
          <w:tcPr>
            <w:tcW w:w="2520" w:type="dxa"/>
            <w:tcMar/>
            <w:vAlign w:val="center"/>
          </w:tcPr>
          <w:p w:rsidRPr="001508A7" w:rsidR="00314DCA" w:rsidP="00953E8E" w:rsidRDefault="00314DCA" w14:paraId="2A1F701D" wp14:textId="6FB4ACD9">
            <w:pPr/>
            <w:r w:rsidRPr="0E7A65CE" w:rsidR="0F3D13EC">
              <w:rPr>
                <w:rFonts w:ascii="Calibri" w:hAnsi="Calibri" w:cs="Calibri"/>
              </w:rPr>
              <w:t>30/07/26</w:t>
            </w:r>
          </w:p>
        </w:tc>
      </w:tr>
    </w:tbl>
    <w:p xmlns:wp14="http://schemas.microsoft.com/office/word/2010/wordml" w:rsidRPr="001508A7" w:rsidR="000816B3" w:rsidP="00314DCA" w:rsidRDefault="000816B3" w14:paraId="03EFCA41" wp14:textId="77777777">
      <w:pPr>
        <w:jc w:val="center"/>
        <w:rPr>
          <w:rFonts w:ascii="Calibri" w:hAnsi="Calibri" w:cs="Calibri"/>
          <w:b/>
        </w:rPr>
      </w:pPr>
    </w:p>
    <w:p xmlns:wp14="http://schemas.microsoft.com/office/word/2010/wordml" w:rsidRPr="001508A7" w:rsidR="00884485" w:rsidP="00314DCA" w:rsidRDefault="001F64DF" w14:paraId="6304C6B9" wp14:textId="77777777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Discussion </w:t>
      </w:r>
      <w:r>
        <w:rPr>
          <w:rFonts w:ascii="Calibri" w:hAnsi="Calibri" w:cs="Calibri"/>
          <w:b/>
        </w:rPr>
        <w:t>and Decisions</w:t>
      </w:r>
    </w:p>
    <w:p xmlns:wp14="http://schemas.microsoft.com/office/word/2010/wordml" w:rsidRPr="001508A7" w:rsidR="00884485" w:rsidP="00884485" w:rsidRDefault="00884485" w14:paraId="5F96A722" wp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xmlns:wp14="http://schemas.microsoft.com/office/word/2010/wordml" w:rsidRPr="001508A7" w:rsidR="00884485" w:rsidTr="0E7A65CE" w14:paraId="0DA6D9D4" wp14:textId="77777777">
        <w:tc>
          <w:tcPr>
            <w:tcW w:w="540" w:type="dxa"/>
            <w:shd w:val="clear" w:color="auto" w:fill="D9D9D9" w:themeFill="background1" w:themeFillShade="D9"/>
            <w:tcMar/>
            <w:vAlign w:val="center"/>
          </w:tcPr>
          <w:p w:rsidRPr="001508A7" w:rsidR="00884485" w:rsidP="00381956" w:rsidRDefault="00884485" w14:paraId="1AFA645E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 w:themeFill="background1" w:themeFillShade="D9"/>
            <w:tcMar/>
            <w:vAlign w:val="center"/>
          </w:tcPr>
          <w:p w:rsidRPr="001508A7" w:rsidR="00884485" w:rsidP="001F64DF" w:rsidRDefault="001F64DF" w14:paraId="38FC548B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 xml:space="preserve">Discussion </w:t>
            </w:r>
            <w:r>
              <w:rPr>
                <w:rFonts w:ascii="Calibri" w:hAnsi="Calibri" w:cs="Calibri"/>
                <w:b/>
              </w:rPr>
              <w:t>and Decisions</w:t>
            </w:r>
          </w:p>
        </w:tc>
      </w:tr>
      <w:tr xmlns:wp14="http://schemas.microsoft.com/office/word/2010/wordml" w:rsidRPr="001508A7" w:rsidR="00884485" w:rsidTr="0E7A65CE" w14:paraId="5B95CD12" wp14:textId="77777777">
        <w:tc>
          <w:tcPr>
            <w:tcW w:w="540" w:type="dxa"/>
            <w:tcMar/>
            <w:vAlign w:val="center"/>
          </w:tcPr>
          <w:p w:rsidRPr="001508A7" w:rsidR="00884485" w:rsidP="00884485" w:rsidRDefault="00884485" w14:paraId="5220BBB2" wp14:textId="77777777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tcMar/>
            <w:vAlign w:val="center"/>
          </w:tcPr>
          <w:p w:rsidR="00884485" w:rsidP="00381956" w:rsidRDefault="00884485" w14:paraId="13CB595B" wp14:textId="416822FA">
            <w:pPr/>
            <w:r w:rsidRPr="0E7A65CE" w:rsidR="17B17666">
              <w:rPr>
                <w:rFonts w:ascii="Calibri" w:hAnsi="Calibri" w:cs="Calibri"/>
              </w:rPr>
              <w:t>Reviewed the requirements and marking criteria for Assignment 1 Part 1.</w:t>
            </w:r>
          </w:p>
          <w:p w:rsidRPr="001508A7" w:rsidR="001F64DF" w:rsidP="00381956" w:rsidRDefault="001F64DF" w14:paraId="6D9C8D39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884485" w:rsidTr="0E7A65CE" w14:paraId="675E05EE" wp14:textId="77777777">
        <w:tc>
          <w:tcPr>
            <w:tcW w:w="540" w:type="dxa"/>
            <w:tcMar/>
            <w:vAlign w:val="center"/>
          </w:tcPr>
          <w:p w:rsidRPr="001508A7" w:rsidR="00884485" w:rsidP="00884485" w:rsidRDefault="00884485" w14:paraId="2FC17F8B" wp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tcMar/>
            <w:vAlign w:val="center"/>
          </w:tcPr>
          <w:p w:rsidR="00884485" w:rsidP="00381956" w:rsidRDefault="00884485" w14:paraId="0A4F7224" wp14:textId="48960C3B">
            <w:pPr/>
            <w:r w:rsidRPr="0E7A65CE" w:rsidR="17B17666">
              <w:rPr>
                <w:rFonts w:ascii="Calibri" w:hAnsi="Calibri" w:cs="Calibri"/>
              </w:rPr>
              <w:t>Discussed the project documents required for the Part 1 submission.</w:t>
            </w:r>
          </w:p>
          <w:p w:rsidRPr="001508A7" w:rsidR="001F64DF" w:rsidP="00381956" w:rsidRDefault="001F64DF" w14:paraId="5AE48A43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884485" w:rsidTr="0E7A65CE" w14:paraId="50F40DEB" wp14:textId="77777777">
        <w:tc>
          <w:tcPr>
            <w:tcW w:w="540" w:type="dxa"/>
            <w:tcMar/>
            <w:vAlign w:val="center"/>
          </w:tcPr>
          <w:p w:rsidRPr="001508A7" w:rsidR="00884485" w:rsidP="00884485" w:rsidRDefault="00884485" w14:paraId="77A52294" wp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tcMar/>
            <w:vAlign w:val="center"/>
          </w:tcPr>
          <w:p w:rsidR="00884485" w:rsidP="00381956" w:rsidRDefault="00884485" w14:paraId="007DCDA8" wp14:textId="1BA9E4C0">
            <w:pPr/>
            <w:r w:rsidRPr="0E7A65CE" w:rsidR="17B17666">
              <w:rPr>
                <w:rFonts w:ascii="Calibri" w:hAnsi="Calibri" w:cs="Calibri"/>
              </w:rPr>
              <w:t>Mathew was confirmed as the Project Leader.</w:t>
            </w:r>
          </w:p>
          <w:p w:rsidRPr="001508A7" w:rsidR="001F64DF" w:rsidP="00381956" w:rsidRDefault="001F64DF" w14:paraId="450EA2D7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0E7A65CE" w14:paraId="3DD355C9" wp14:textId="77777777">
        <w:tc>
          <w:tcPr>
            <w:tcW w:w="540" w:type="dxa"/>
            <w:tcMar/>
            <w:vAlign w:val="center"/>
          </w:tcPr>
          <w:p w:rsidRPr="001508A7" w:rsidR="00314DCA" w:rsidP="00884485" w:rsidRDefault="00314DCA" w14:paraId="1A81F0B1" wp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tcMar/>
            <w:vAlign w:val="center"/>
          </w:tcPr>
          <w:p w:rsidR="00314DCA" w:rsidP="00381956" w:rsidRDefault="00314DCA" w14:paraId="717AAFBA" wp14:textId="55AF9760">
            <w:pPr/>
            <w:r w:rsidRPr="0E7A65CE" w:rsidR="17B17666">
              <w:rPr>
                <w:rFonts w:ascii="Calibri" w:hAnsi="Calibri" w:cs="Calibri"/>
              </w:rPr>
              <w:t>Mathew was assigned the Business Case, Stakeholder Management Strategy and Client Meeting Agenda/Minutes.</w:t>
            </w:r>
          </w:p>
          <w:p w:rsidRPr="001508A7" w:rsidR="001F64DF" w:rsidP="00381956" w:rsidRDefault="001F64DF" w14:paraId="56EE48EE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0E7A65CE" w14:paraId="2908EB2C" wp14:textId="77777777">
        <w:tc>
          <w:tcPr>
            <w:tcW w:w="540" w:type="dxa"/>
            <w:tcMar/>
            <w:vAlign w:val="center"/>
          </w:tcPr>
          <w:p w:rsidRPr="001508A7" w:rsidR="00314DCA" w:rsidP="00884485" w:rsidRDefault="00314DCA" w14:paraId="121FD38A" wp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tcMar/>
            <w:vAlign w:val="center"/>
          </w:tcPr>
          <w:p w:rsidR="00314DCA" w:rsidP="00381956" w:rsidRDefault="00314DCA" w14:paraId="1FE2DD96" wp14:textId="6BCE69D6">
            <w:pPr/>
            <w:r w:rsidRPr="0E7A65CE" w:rsidR="17B17666">
              <w:rPr>
                <w:rFonts w:ascii="Calibri" w:hAnsi="Calibri" w:cs="Calibri"/>
              </w:rPr>
              <w:t>Rahul was assigned the Stakeholder Register, Team Contract and Team Meeting Agenda/Minutes.</w:t>
            </w:r>
          </w:p>
          <w:p w:rsidRPr="001508A7" w:rsidR="001F64DF" w:rsidP="00381956" w:rsidRDefault="001F64DF" w14:paraId="27357532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1F64DF" w:rsidTr="0E7A65CE" w14:paraId="07F023C8" wp14:textId="77777777">
        <w:tc>
          <w:tcPr>
            <w:tcW w:w="540" w:type="dxa"/>
            <w:tcMar/>
            <w:vAlign w:val="center"/>
          </w:tcPr>
          <w:p w:rsidRPr="001508A7" w:rsidR="001F64DF" w:rsidP="00884485" w:rsidRDefault="001F64DF" w14:paraId="4BDB5498" wp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tcMar/>
            <w:vAlign w:val="center"/>
          </w:tcPr>
          <w:p w:rsidR="001F64DF" w:rsidP="00381956" w:rsidRDefault="001F64DF" w14:paraId="2916C19D" wp14:textId="1FE5B82D">
            <w:pPr/>
            <w:r w:rsidRPr="0E7A65CE" w:rsidR="17B17666">
              <w:rPr>
                <w:rFonts w:ascii="Calibri" w:hAnsi="Calibri" w:cs="Calibri"/>
              </w:rPr>
              <w:t>Isaiah was assigned the Project Charter, Kick-off Meeting Agenda/Minutes and Risk Register.</w:t>
            </w:r>
          </w:p>
          <w:p w:rsidR="001F64DF" w:rsidP="00381956" w:rsidRDefault="001F64DF" w14:paraId="74869460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1F64DF" w:rsidTr="0E7A65CE" w14:paraId="187F57B8" wp14:textId="77777777">
        <w:tc>
          <w:tcPr>
            <w:tcW w:w="540" w:type="dxa"/>
            <w:tcMar/>
            <w:vAlign w:val="center"/>
          </w:tcPr>
          <w:p w:rsidRPr="001508A7" w:rsidR="001F64DF" w:rsidP="00884485" w:rsidRDefault="001F64DF" w14:paraId="54738AF4" wp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tcMar/>
            <w:vAlign w:val="center"/>
          </w:tcPr>
          <w:p w:rsidR="001F64DF" w:rsidP="00381956" w:rsidRDefault="001F64DF" w14:paraId="46ABBD8F" wp14:textId="4FB2582F">
            <w:pPr/>
            <w:r w:rsidRPr="0E7A65CE" w:rsidR="17B17666">
              <w:rPr>
                <w:rFonts w:ascii="Calibri" w:hAnsi="Calibri" w:cs="Calibri"/>
              </w:rPr>
              <w:t>Bradley was absent and would be updated on the project and assigned the Issue Register and Milestone Report.</w:t>
            </w:r>
          </w:p>
          <w:p w:rsidR="001F64DF" w:rsidP="00381956" w:rsidRDefault="001F64DF" w14:paraId="06BBA33E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1F64DF" w:rsidTr="0E7A65CE" w14:paraId="464FCBC1" wp14:textId="77777777">
        <w:tc>
          <w:tcPr>
            <w:tcW w:w="540" w:type="dxa"/>
            <w:tcMar/>
            <w:vAlign w:val="center"/>
          </w:tcPr>
          <w:p w:rsidRPr="001508A7" w:rsidR="001F64DF" w:rsidP="00884485" w:rsidRDefault="001F64DF" w14:paraId="5C8C6B09" wp14:textId="7777777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tcMar/>
            <w:vAlign w:val="center"/>
          </w:tcPr>
          <w:p w:rsidR="001F64DF" w:rsidP="00381956" w:rsidRDefault="001F64DF" w14:paraId="3382A365" wp14:textId="53612371">
            <w:pPr/>
            <w:r w:rsidRPr="0E7A65CE" w:rsidR="17B17666">
              <w:rPr>
                <w:rFonts w:ascii="Calibri" w:hAnsi="Calibri" w:cs="Calibri"/>
              </w:rPr>
              <w:t>Agreed to review each member's progress at the next team meeting and address any outstanding work.</w:t>
            </w:r>
          </w:p>
        </w:tc>
      </w:tr>
    </w:tbl>
    <w:p xmlns:wp14="http://schemas.microsoft.com/office/word/2010/wordml" w:rsidR="001F64DF" w:rsidP="0E7A65CE" w:rsidRDefault="001F64DF" w14:paraId="5C71F136" wp14:textId="77777777">
      <w:pPr>
        <w:rPr>
          <w:rFonts w:ascii="Calibri" w:hAnsi="Calibri" w:cs="Calibri"/>
          <w:b w:val="1"/>
          <w:bCs w:val="1"/>
        </w:rPr>
      </w:pPr>
    </w:p>
    <w:p w:rsidR="0E7A65CE" w:rsidP="0E7A65CE" w:rsidRDefault="0E7A65CE" w14:paraId="3F27335E" w14:textId="57BC27C7">
      <w:pPr>
        <w:rPr>
          <w:rFonts w:ascii="Calibri" w:hAnsi="Calibri" w:cs="Calibri"/>
          <w:b w:val="1"/>
          <w:bCs w:val="1"/>
        </w:rPr>
      </w:pPr>
    </w:p>
    <w:p w:rsidR="0E7A65CE" w:rsidP="0E7A65CE" w:rsidRDefault="0E7A65CE" w14:paraId="173DDF94" w14:textId="1CFD0ED5">
      <w:pPr>
        <w:rPr>
          <w:rFonts w:ascii="Calibri" w:hAnsi="Calibri" w:cs="Calibri"/>
          <w:b w:val="1"/>
          <w:bCs w:val="1"/>
        </w:rPr>
      </w:pPr>
    </w:p>
    <w:p w:rsidR="0E7A65CE" w:rsidP="0E7A65CE" w:rsidRDefault="0E7A65CE" w14:paraId="60E429DD" w14:textId="78F41599">
      <w:pPr>
        <w:rPr>
          <w:rFonts w:ascii="Calibri" w:hAnsi="Calibri" w:cs="Calibri"/>
          <w:b w:val="1"/>
          <w:bCs w:val="1"/>
        </w:rPr>
      </w:pPr>
    </w:p>
    <w:p w:rsidR="0E7A65CE" w:rsidP="0E7A65CE" w:rsidRDefault="0E7A65CE" w14:paraId="1242D420" w14:textId="068C64AD">
      <w:pPr>
        <w:rPr>
          <w:rFonts w:ascii="Calibri" w:hAnsi="Calibri" w:cs="Calibri"/>
          <w:b w:val="1"/>
          <w:bCs w:val="1"/>
        </w:rPr>
      </w:pPr>
    </w:p>
    <w:p w:rsidR="0E7A65CE" w:rsidP="0E7A65CE" w:rsidRDefault="0E7A65CE" w14:paraId="553E6D7B" w14:textId="02173947">
      <w:pPr>
        <w:rPr>
          <w:rFonts w:ascii="Calibri" w:hAnsi="Calibri" w:cs="Calibri"/>
          <w:b w:val="1"/>
          <w:bCs w:val="1"/>
        </w:rPr>
      </w:pPr>
    </w:p>
    <w:p w:rsidR="0E7A65CE" w:rsidP="0E7A65CE" w:rsidRDefault="0E7A65CE" w14:paraId="61A7D778" w14:textId="4C146C02">
      <w:pPr>
        <w:rPr>
          <w:rFonts w:ascii="Calibri" w:hAnsi="Calibri" w:cs="Calibri"/>
          <w:b w:val="1"/>
          <w:bCs w:val="1"/>
        </w:rPr>
      </w:pPr>
    </w:p>
    <w:p w:rsidR="0E7A65CE" w:rsidP="0E7A65CE" w:rsidRDefault="0E7A65CE" w14:paraId="087A664B" w14:textId="46DC0BA5">
      <w:pPr>
        <w:rPr>
          <w:rFonts w:ascii="Calibri" w:hAnsi="Calibri" w:cs="Calibri"/>
          <w:b w:val="1"/>
          <w:bCs w:val="1"/>
        </w:rPr>
      </w:pPr>
    </w:p>
    <w:p w:rsidR="0E7A65CE" w:rsidP="0E7A65CE" w:rsidRDefault="0E7A65CE" w14:paraId="4500344E" w14:textId="5B242FB8">
      <w:pPr>
        <w:rPr>
          <w:rFonts w:ascii="Calibri" w:hAnsi="Calibri" w:cs="Calibri"/>
          <w:b w:val="1"/>
          <w:bCs w:val="1"/>
        </w:rPr>
      </w:pPr>
    </w:p>
    <w:p w:rsidR="0E7A65CE" w:rsidP="0E7A65CE" w:rsidRDefault="0E7A65CE" w14:paraId="1757BAF3" w14:textId="542512D3">
      <w:pPr>
        <w:rPr>
          <w:rFonts w:ascii="Calibri" w:hAnsi="Calibri" w:cs="Calibri"/>
          <w:b w:val="1"/>
          <w:bCs w:val="1"/>
        </w:rPr>
      </w:pPr>
    </w:p>
    <w:p xmlns:wp14="http://schemas.microsoft.com/office/word/2010/wordml" w:rsidRPr="001508A7" w:rsidR="000816B3" w:rsidP="00314DCA" w:rsidRDefault="001F64DF" w14:paraId="45FDC7D3" wp14:textId="77777777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Summary of </w:t>
      </w:r>
      <w:r w:rsidRPr="001508A7">
        <w:rPr>
          <w:rFonts w:ascii="Calibri" w:hAnsi="Calibri" w:cs="Calibri"/>
          <w:b/>
        </w:rPr>
        <w:t>Action Items</w:t>
      </w:r>
    </w:p>
    <w:p xmlns:wp14="http://schemas.microsoft.com/office/word/2010/wordml" w:rsidRPr="001508A7" w:rsidR="000816B3" w:rsidP="000816B3" w:rsidRDefault="000816B3" w14:paraId="62199465" wp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xmlns:wp14="http://schemas.microsoft.com/office/word/2010/wordml" w:rsidRPr="001508A7" w:rsidR="000816B3" w:rsidTr="70B5B4CE" w14:paraId="0665D6A2" wp14:textId="77777777">
        <w:tc>
          <w:tcPr>
            <w:tcW w:w="540" w:type="dxa"/>
            <w:shd w:val="clear" w:color="auto" w:fill="D9D9D9" w:themeFill="background1" w:themeFillShade="D9"/>
            <w:tcMar/>
          </w:tcPr>
          <w:p w:rsidRPr="001508A7" w:rsidR="000816B3" w:rsidP="004B0323" w:rsidRDefault="000816B3" w14:paraId="00B8D6FB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 w:themeFill="background1" w:themeFillShade="D9"/>
            <w:tcMar/>
          </w:tcPr>
          <w:p w:rsidRPr="001508A7" w:rsidR="000816B3" w:rsidP="004B0323" w:rsidRDefault="000816B3" w14:paraId="40CE6EC1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 w:themeFill="background1" w:themeFillShade="D9"/>
            <w:tcMar/>
          </w:tcPr>
          <w:p w:rsidRPr="001508A7" w:rsidR="000816B3" w:rsidP="004B0323" w:rsidRDefault="000816B3" w14:paraId="5787A946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 w:themeFill="background1" w:themeFillShade="D9"/>
            <w:tcMar/>
          </w:tcPr>
          <w:p w:rsidRPr="001508A7" w:rsidR="000816B3" w:rsidP="004B0323" w:rsidRDefault="00737628" w14:paraId="598B7A25" wp14:textId="7777777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xmlns:wp14="http://schemas.microsoft.com/office/word/2010/wordml" w:rsidRPr="001508A7" w:rsidR="000816B3" w:rsidTr="70B5B4CE" w14:paraId="0DA123B1" wp14:textId="77777777">
        <w:tc>
          <w:tcPr>
            <w:tcW w:w="540" w:type="dxa"/>
            <w:tcMar/>
            <w:vAlign w:val="center"/>
          </w:tcPr>
          <w:p w:rsidRPr="001508A7" w:rsidR="000816B3" w:rsidP="000816B3" w:rsidRDefault="000816B3" w14:paraId="4C4CEA3D" wp14:textId="77777777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0816B3" w:rsidP="00381956" w:rsidRDefault="000816B3" w14:paraId="50895670" wp14:textId="280E96B5">
            <w:pPr/>
            <w:r w:rsidRPr="0E7A65CE" w:rsidR="24AE26AB">
              <w:rPr>
                <w:rFonts w:ascii="Calibri" w:hAnsi="Calibri" w:cs="Calibri"/>
              </w:rPr>
              <w:t>Complete Business Case, Stakeholder Management Strategy, and Client Meeting Agenda/Minutes</w:t>
            </w:r>
          </w:p>
        </w:tc>
        <w:tc>
          <w:tcPr>
            <w:tcW w:w="1530" w:type="dxa"/>
            <w:tcMar/>
            <w:vAlign w:val="center"/>
          </w:tcPr>
          <w:p w:rsidRPr="001508A7" w:rsidR="000816B3" w:rsidP="00381956" w:rsidRDefault="000816B3" w14:paraId="38C1F859" wp14:textId="7CA80FF3">
            <w:pPr/>
            <w:r w:rsidRPr="0E7A65CE" w:rsidR="24AE26AB">
              <w:rPr>
                <w:rFonts w:ascii="Calibri" w:hAnsi="Calibri" w:cs="Calibri"/>
              </w:rPr>
              <w:t xml:space="preserve">Mathew </w:t>
            </w:r>
          </w:p>
        </w:tc>
        <w:tc>
          <w:tcPr>
            <w:tcW w:w="2520" w:type="dxa"/>
            <w:tcMar/>
            <w:vAlign w:val="center"/>
          </w:tcPr>
          <w:p w:rsidRPr="001508A7" w:rsidR="000816B3" w:rsidP="70B5B4CE" w:rsidRDefault="000816B3" w14:paraId="0C8FE7CE" wp14:textId="10F20D5C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0816B3" w:rsidTr="70B5B4CE" w14:paraId="41004F19" wp14:textId="77777777">
        <w:tc>
          <w:tcPr>
            <w:tcW w:w="540" w:type="dxa"/>
            <w:tcMar/>
            <w:vAlign w:val="center"/>
          </w:tcPr>
          <w:p w:rsidRPr="001508A7" w:rsidR="000816B3" w:rsidP="000816B3" w:rsidRDefault="000816B3" w14:paraId="67C0C651" wp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0816B3" w:rsidP="00381956" w:rsidRDefault="000816B3" w14:paraId="308D56CC" wp14:textId="0224841F">
            <w:pPr/>
            <w:r w:rsidRPr="0E7A65CE" w:rsidR="24AE26AB">
              <w:rPr>
                <w:rFonts w:ascii="Calibri" w:hAnsi="Calibri" w:cs="Calibri"/>
              </w:rPr>
              <w:t>Complete Project Charter, Kick-off Meeting Agenda/Minutes, and maintain Risk Register</w:t>
            </w:r>
          </w:p>
        </w:tc>
        <w:tc>
          <w:tcPr>
            <w:tcW w:w="1530" w:type="dxa"/>
            <w:tcMar/>
            <w:vAlign w:val="center"/>
          </w:tcPr>
          <w:p w:rsidRPr="001508A7" w:rsidR="000816B3" w:rsidP="00381956" w:rsidRDefault="000816B3" w14:paraId="797E50C6" wp14:textId="51A53066">
            <w:pPr/>
            <w:r w:rsidRPr="0E7A65CE" w:rsidR="24AE26AB">
              <w:rPr>
                <w:rFonts w:ascii="Calibri" w:hAnsi="Calibri" w:cs="Calibri"/>
              </w:rPr>
              <w:t xml:space="preserve">Isaiah </w:t>
            </w:r>
          </w:p>
        </w:tc>
        <w:tc>
          <w:tcPr>
            <w:tcW w:w="2520" w:type="dxa"/>
            <w:tcMar/>
            <w:vAlign w:val="center"/>
          </w:tcPr>
          <w:p w:rsidRPr="001508A7" w:rsidR="000816B3" w:rsidP="70B5B4CE" w:rsidRDefault="000816B3" w14:paraId="7B04FA47" wp14:textId="03E3235D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B432CE" w:rsidTr="70B5B4CE" w14:paraId="568C698B" wp14:textId="77777777">
        <w:tc>
          <w:tcPr>
            <w:tcW w:w="540" w:type="dxa"/>
            <w:tcMar/>
            <w:vAlign w:val="center"/>
          </w:tcPr>
          <w:p w:rsidRPr="001508A7" w:rsidR="00B432CE" w:rsidP="000816B3" w:rsidRDefault="00B432CE" w14:paraId="1A939487" wp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B432CE" w:rsidP="00381956" w:rsidRDefault="00B432CE" w14:paraId="6AA258D8" wp14:textId="2F241D3F">
            <w:pPr/>
            <w:r w:rsidRPr="0E7A65CE" w:rsidR="24AE26AB">
              <w:rPr>
                <w:rFonts w:ascii="Calibri" w:hAnsi="Calibri" w:cs="Calibri"/>
              </w:rPr>
              <w:t>Complete Stakeholder Register, Team Contract, and Next Team Meeting Agenda/Minutes</w:t>
            </w:r>
          </w:p>
        </w:tc>
        <w:tc>
          <w:tcPr>
            <w:tcW w:w="1530" w:type="dxa"/>
            <w:tcMar/>
            <w:vAlign w:val="center"/>
          </w:tcPr>
          <w:p w:rsidRPr="001508A7" w:rsidR="00B432CE" w:rsidP="00381956" w:rsidRDefault="00B432CE" w14:paraId="6FFBD3EC" wp14:textId="2A088811">
            <w:pPr/>
            <w:r w:rsidRPr="0E7A65CE" w:rsidR="24AE26AB">
              <w:rPr>
                <w:rFonts w:ascii="Calibri" w:hAnsi="Calibri" w:cs="Calibri"/>
              </w:rPr>
              <w:t xml:space="preserve">Rahul </w:t>
            </w:r>
          </w:p>
        </w:tc>
        <w:tc>
          <w:tcPr>
            <w:tcW w:w="2520" w:type="dxa"/>
            <w:tcMar/>
            <w:vAlign w:val="center"/>
          </w:tcPr>
          <w:p w:rsidRPr="001508A7" w:rsidR="00B432CE" w:rsidP="00381956" w:rsidRDefault="00B432CE" w14:paraId="30DCCCAD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70B5B4CE" w14:paraId="36AF6883" wp14:textId="77777777">
        <w:tc>
          <w:tcPr>
            <w:tcW w:w="540" w:type="dxa"/>
            <w:tcMar/>
            <w:vAlign w:val="center"/>
          </w:tcPr>
          <w:p w:rsidRPr="001508A7" w:rsidR="00314DCA" w:rsidP="000816B3" w:rsidRDefault="00314DCA" w14:paraId="54C529ED" wp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314DCA" w:rsidP="00381956" w:rsidRDefault="00314DCA" w14:paraId="1C0157D6" wp14:textId="497EDBD9">
            <w:pPr/>
            <w:r w:rsidRPr="0E7A65CE" w:rsidR="24AE26AB">
              <w:rPr>
                <w:rFonts w:ascii="Calibri" w:hAnsi="Calibri" w:cs="Calibri"/>
              </w:rPr>
              <w:t>Maintain Issue Register and complete Milestone Report</w:t>
            </w:r>
          </w:p>
        </w:tc>
        <w:tc>
          <w:tcPr>
            <w:tcW w:w="1530" w:type="dxa"/>
            <w:tcMar/>
            <w:vAlign w:val="center"/>
          </w:tcPr>
          <w:p w:rsidRPr="001508A7" w:rsidR="00314DCA" w:rsidP="0E7A65CE" w:rsidRDefault="00314DCA" w14:paraId="3691E7B2" wp14:textId="6EA6D4DD">
            <w:pPr>
              <w:pStyle w:val="Normal"/>
            </w:pPr>
            <w:r w:rsidRPr="0E7A65CE" w:rsidR="24AE26A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Bradley</w:t>
            </w:r>
          </w:p>
        </w:tc>
        <w:tc>
          <w:tcPr>
            <w:tcW w:w="2520" w:type="dxa"/>
            <w:tcMar/>
            <w:vAlign w:val="center"/>
          </w:tcPr>
          <w:p w:rsidRPr="001508A7" w:rsidR="00314DCA" w:rsidP="00381956" w:rsidRDefault="00314DCA" w14:paraId="526770CE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314DCA" w:rsidTr="70B5B4CE" w14:paraId="7CBEED82" wp14:textId="77777777">
        <w:tc>
          <w:tcPr>
            <w:tcW w:w="540" w:type="dxa"/>
            <w:tcMar/>
            <w:vAlign w:val="center"/>
          </w:tcPr>
          <w:p w:rsidRPr="001508A7" w:rsidR="00314DCA" w:rsidP="000816B3" w:rsidRDefault="00314DCA" w14:paraId="6E36661F" wp14:textId="77777777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tcMar/>
            <w:vAlign w:val="center"/>
          </w:tcPr>
          <w:p w:rsidRPr="001508A7" w:rsidR="00314DCA" w:rsidP="00381956" w:rsidRDefault="00314DCA" w14:paraId="38645DC7" wp14:textId="648F348D">
            <w:pPr/>
            <w:r w:rsidRPr="0E7A65CE" w:rsidR="24AE26AB">
              <w:rPr>
                <w:rFonts w:ascii="Calibri" w:hAnsi="Calibri" w:cs="Calibri"/>
              </w:rPr>
              <w:t>Review progress of assigned project documents</w:t>
            </w:r>
          </w:p>
        </w:tc>
        <w:tc>
          <w:tcPr>
            <w:tcW w:w="1530" w:type="dxa"/>
            <w:tcMar/>
            <w:vAlign w:val="center"/>
          </w:tcPr>
          <w:p w:rsidRPr="001508A7" w:rsidR="00314DCA" w:rsidP="0E7A65CE" w:rsidRDefault="00314DCA" w14:paraId="135E58C4" wp14:textId="0F51B2E2">
            <w:pPr>
              <w:pStyle w:val="Normal"/>
            </w:pPr>
            <w:r w:rsidRPr="0E7A65CE" w:rsidR="24AE26A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All members</w:t>
            </w:r>
          </w:p>
        </w:tc>
        <w:tc>
          <w:tcPr>
            <w:tcW w:w="2520" w:type="dxa"/>
            <w:tcMar/>
            <w:vAlign w:val="center"/>
          </w:tcPr>
          <w:p w:rsidRPr="001508A7" w:rsidR="00314DCA" w:rsidP="00381956" w:rsidRDefault="00314DCA" w14:paraId="62EBF9A1" wp14:textId="77777777">
            <w:pPr>
              <w:rPr>
                <w:rFonts w:ascii="Calibri" w:hAnsi="Calibri" w:cs="Calibri"/>
              </w:rPr>
            </w:pPr>
          </w:p>
        </w:tc>
      </w:tr>
    </w:tbl>
    <w:p xmlns:wp14="http://schemas.microsoft.com/office/word/2010/wordml" w:rsidRPr="001508A7" w:rsidR="000816B3" w:rsidP="000816B3" w:rsidRDefault="000816B3" w14:paraId="0C6C2CD5" wp14:textId="77777777">
      <w:pPr>
        <w:rPr>
          <w:rFonts w:ascii="Calibri" w:hAnsi="Calibri" w:cs="Calibri"/>
        </w:rPr>
      </w:pPr>
    </w:p>
    <w:p xmlns:wp14="http://schemas.microsoft.com/office/word/2010/wordml" w:rsidRPr="001508A7" w:rsidR="00D2521B" w:rsidRDefault="001F64DF" w14:paraId="25E800D6" wp14:textId="77777777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Next Meeting</w:t>
      </w:r>
    </w:p>
    <w:p xmlns:wp14="http://schemas.microsoft.com/office/word/2010/wordml" w:rsidRPr="001508A7" w:rsidR="00D2521B" w:rsidRDefault="00D2521B" w14:paraId="709E88E4" wp14:textId="77777777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065"/>
        <w:gridCol w:w="3870"/>
        <w:gridCol w:w="5055"/>
      </w:tblGrid>
      <w:tr xmlns:wp14="http://schemas.microsoft.com/office/word/2010/wordml" w:rsidRPr="001508A7" w:rsidR="00D2521B" w:rsidTr="0E7A65CE" w14:paraId="59CF3AC9" wp14:textId="77777777">
        <w:tc>
          <w:tcPr>
            <w:tcW w:w="4935" w:type="dxa"/>
            <w:gridSpan w:val="2"/>
            <w:tcMar/>
            <w:vAlign w:val="center"/>
          </w:tcPr>
          <w:p w:rsidRPr="001508A7" w:rsidR="00D2521B" w:rsidP="003B7737" w:rsidRDefault="00D2521B" w14:paraId="0AA441FC" wp14:textId="56C26DBE">
            <w:pPr/>
            <w:r w:rsidRPr="0E7A65CE" w:rsidR="07F1BA44">
              <w:rPr>
                <w:rFonts w:ascii="Calibri" w:hAnsi="Calibri" w:cs="Calibri"/>
                <w:b w:val="1"/>
                <w:bCs w:val="1"/>
              </w:rPr>
              <w:t>Date:</w:t>
            </w:r>
            <w:r w:rsidRPr="0E7A65CE" w:rsidR="2AD12C15">
              <w:rPr>
                <w:rFonts w:ascii="Calibri" w:hAnsi="Calibri" w:cs="Calibri"/>
                <w:b w:val="1"/>
                <w:bCs w:val="1"/>
              </w:rPr>
              <w:t xml:space="preserve"> </w:t>
            </w:r>
            <w:r w:rsidRPr="0E7A65CE" w:rsidR="0B82315D">
              <w:rPr>
                <w:rFonts w:ascii="Calibri" w:hAnsi="Calibri" w:cs="Calibri"/>
                <w:b w:val="1"/>
                <w:bCs w:val="1"/>
              </w:rPr>
              <w:t>06/08/26</w:t>
            </w:r>
          </w:p>
          <w:p w:rsidRPr="001508A7" w:rsidR="00D2521B" w:rsidP="007D34B2" w:rsidRDefault="00D2521B" w14:paraId="508C98E9" wp14:textId="77777777">
            <w:pPr>
              <w:rPr>
                <w:rFonts w:ascii="Calibri" w:hAnsi="Calibri" w:cs="Calibri"/>
              </w:rPr>
            </w:pPr>
          </w:p>
        </w:tc>
        <w:tc>
          <w:tcPr>
            <w:tcW w:w="5055" w:type="dxa"/>
            <w:tcMar/>
            <w:vAlign w:val="center"/>
          </w:tcPr>
          <w:p w:rsidRPr="001508A7" w:rsidR="00D2521B" w:rsidP="003B7737" w:rsidRDefault="00D2521B" w14:paraId="5DFB5DF1" wp14:textId="049837F2">
            <w:pPr/>
            <w:r w:rsidRPr="0E7A65CE" w:rsidR="07F1BA44">
              <w:rPr>
                <w:rFonts w:ascii="Calibri" w:hAnsi="Calibri" w:cs="Calibri"/>
                <w:b w:val="1"/>
                <w:bCs w:val="1"/>
              </w:rPr>
              <w:t>Time:</w:t>
            </w:r>
            <w:r w:rsidRPr="0E7A65CE" w:rsidR="7E3D36AC">
              <w:rPr>
                <w:rFonts w:ascii="Calibri" w:hAnsi="Calibri" w:cs="Calibri"/>
                <w:b w:val="1"/>
                <w:bCs w:val="1"/>
              </w:rPr>
              <w:t xml:space="preserve"> 8:00 AM – 10:00 AM</w:t>
            </w:r>
          </w:p>
          <w:p w:rsidRPr="001508A7" w:rsidR="00D2521B" w:rsidP="007D34B2" w:rsidRDefault="00D2521B" w14:paraId="779F8E76" wp14:textId="77777777">
            <w:pPr>
              <w:rPr>
                <w:rFonts w:ascii="Calibri" w:hAnsi="Calibri" w:cs="Calibri"/>
              </w:rPr>
            </w:pPr>
          </w:p>
        </w:tc>
      </w:tr>
      <w:tr xmlns:wp14="http://schemas.microsoft.com/office/word/2010/wordml" w:rsidRPr="001508A7" w:rsidR="00291757" w:rsidTr="0E7A65CE" w14:paraId="14008F52" wp14:textId="77777777">
        <w:tc>
          <w:tcPr>
            <w:tcW w:w="9990" w:type="dxa"/>
            <w:gridSpan w:val="3"/>
            <w:tcMar/>
            <w:vAlign w:val="center"/>
          </w:tcPr>
          <w:p w:rsidRPr="001508A7" w:rsidR="00291757" w:rsidP="00291757" w:rsidRDefault="00291757" w14:paraId="08DCB93C" wp14:textId="7777777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xmlns:wp14="http://schemas.microsoft.com/office/word/2010/wordml" w:rsidRPr="001508A7" w:rsidR="00291757" w:rsidTr="0E7A65CE" w14:paraId="7818863E" wp14:textId="77777777">
        <w:tc>
          <w:tcPr>
            <w:tcW w:w="1065" w:type="dxa"/>
            <w:tcMar/>
            <w:vAlign w:val="center"/>
          </w:tcPr>
          <w:p w:rsidRPr="001508A7" w:rsidR="00291757" w:rsidP="00291757" w:rsidRDefault="00291757" w14:paraId="44F69B9A" wp14:textId="7777777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tcMar/>
            <w:vAlign w:val="center"/>
          </w:tcPr>
          <w:p w:rsidRPr="001508A7" w:rsidR="00291757" w:rsidP="003B7737" w:rsidRDefault="00291757" w14:paraId="5F07D11E" wp14:textId="6AF3340A">
            <w:pPr/>
            <w:r w:rsidRPr="0E7A65CE" w:rsidR="5731CD9B">
              <w:rPr>
                <w:rFonts w:ascii="Calibri" w:hAnsi="Calibri" w:cs="Calibri"/>
              </w:rPr>
              <w:t>Review progress on each member's assigned project documents.</w:t>
            </w:r>
          </w:p>
        </w:tc>
      </w:tr>
      <w:tr xmlns:wp14="http://schemas.microsoft.com/office/word/2010/wordml" w:rsidRPr="001508A7" w:rsidR="00291757" w:rsidTr="0E7A65CE" w14:paraId="41508A3C" wp14:textId="77777777">
        <w:trPr>
          <w:trHeight w:val="70"/>
        </w:trPr>
        <w:tc>
          <w:tcPr>
            <w:tcW w:w="1065" w:type="dxa"/>
            <w:tcMar/>
            <w:vAlign w:val="center"/>
          </w:tcPr>
          <w:p w:rsidRPr="001508A7" w:rsidR="00291757" w:rsidP="00291757" w:rsidRDefault="00291757" w14:paraId="43D6B1D6" wp14:textId="7777777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tcMar/>
            <w:vAlign w:val="center"/>
          </w:tcPr>
          <w:p w:rsidRPr="001508A7" w:rsidR="00291757" w:rsidP="003B7737" w:rsidRDefault="00291757" w14:paraId="17DBC151" wp14:textId="64C0BBB7">
            <w:pPr/>
            <w:r w:rsidRPr="0E7A65CE" w:rsidR="5731CD9B">
              <w:rPr>
                <w:rFonts w:ascii="Calibri" w:hAnsi="Calibri" w:cs="Calibri"/>
              </w:rPr>
              <w:t>Update Bradley on the project and confirm his responsibilities.</w:t>
            </w:r>
          </w:p>
        </w:tc>
      </w:tr>
      <w:tr xmlns:wp14="http://schemas.microsoft.com/office/word/2010/wordml" w:rsidRPr="001508A7" w:rsidR="00314DCA" w:rsidTr="0E7A65CE" w14:paraId="6F8BD81B" wp14:textId="77777777">
        <w:trPr>
          <w:trHeight w:val="70"/>
        </w:trPr>
        <w:tc>
          <w:tcPr>
            <w:tcW w:w="1065" w:type="dxa"/>
            <w:tcMar/>
            <w:vAlign w:val="center"/>
          </w:tcPr>
          <w:p w:rsidRPr="001508A7" w:rsidR="00314DCA" w:rsidP="00291757" w:rsidRDefault="00314DCA" w14:paraId="2613E9C1" wp14:textId="7777777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tcMar/>
            <w:vAlign w:val="center"/>
          </w:tcPr>
          <w:p w:rsidRPr="001508A7" w:rsidR="00314DCA" w:rsidP="003B7737" w:rsidRDefault="00314DCA" w14:paraId="1037B8A3" wp14:textId="23EBD7BE">
            <w:pPr/>
            <w:r w:rsidRPr="0E7A65CE" w:rsidR="5731CD9B">
              <w:rPr>
                <w:rFonts w:ascii="Calibri" w:hAnsi="Calibri" w:cs="Calibri"/>
              </w:rPr>
              <w:t>Discuss any issues, risks or difficulties affecting progress.</w:t>
            </w:r>
          </w:p>
        </w:tc>
      </w:tr>
      <w:tr xmlns:wp14="http://schemas.microsoft.com/office/word/2010/wordml" w:rsidRPr="001508A7" w:rsidR="00823AE9" w:rsidTr="0E7A65CE" w14:paraId="76D9A9D3" wp14:textId="77777777">
        <w:tc>
          <w:tcPr>
            <w:tcW w:w="9990" w:type="dxa"/>
            <w:gridSpan w:val="3"/>
            <w:tcMar/>
            <w:vAlign w:val="center"/>
          </w:tcPr>
          <w:p w:rsidRPr="001508A7" w:rsidR="00823AE9" w:rsidP="003B7737" w:rsidRDefault="00823AE9" w14:paraId="15096D88" wp14:textId="7777777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xmlns:wp14="http://schemas.microsoft.com/office/word/2010/wordml" w:rsidRPr="001508A7" w:rsidR="00823AE9" w:rsidTr="0E7A65CE" w14:paraId="687C6DE0" wp14:textId="77777777">
        <w:tc>
          <w:tcPr>
            <w:tcW w:w="1065" w:type="dxa"/>
            <w:tcMar/>
            <w:vAlign w:val="center"/>
          </w:tcPr>
          <w:p w:rsidRPr="001508A7" w:rsidR="00823AE9" w:rsidP="00823AE9" w:rsidRDefault="00823AE9" w14:paraId="5B2F9378" wp14:textId="77777777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tcMar/>
            <w:vAlign w:val="center"/>
          </w:tcPr>
          <w:p w:rsidRPr="001508A7" w:rsidR="00823AE9" w:rsidP="00823AE9" w:rsidRDefault="00823AE9" w14:paraId="58E6DD4E" wp14:textId="22A271AD">
            <w:pPr/>
            <w:r w:rsidRPr="0E7A65CE" w:rsidR="1A29238A">
              <w:rPr>
                <w:rFonts w:ascii="Calibri" w:hAnsi="Calibri" w:cs="Calibri"/>
              </w:rPr>
              <w:t>Review completed drafts and identify any required changes.</w:t>
            </w:r>
          </w:p>
        </w:tc>
      </w:tr>
      <w:tr xmlns:wp14="http://schemas.microsoft.com/office/word/2010/wordml" w:rsidRPr="001508A7" w:rsidR="00823AE9" w:rsidTr="0E7A65CE" w14:paraId="7D3BEE8F" wp14:textId="77777777">
        <w:tc>
          <w:tcPr>
            <w:tcW w:w="1065" w:type="dxa"/>
            <w:tcMar/>
            <w:vAlign w:val="center"/>
          </w:tcPr>
          <w:p w:rsidRPr="001508A7" w:rsidR="00823AE9" w:rsidP="00823AE9" w:rsidRDefault="00823AE9" w14:paraId="3B88899E" wp14:textId="77777777">
            <w:pPr>
              <w:numPr>
                <w:ilvl w:val="0"/>
                <w:numId w:val="17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tcMar/>
            <w:vAlign w:val="center"/>
          </w:tcPr>
          <w:p w:rsidRPr="001508A7" w:rsidR="00823AE9" w:rsidP="00823AE9" w:rsidRDefault="00823AE9" w14:paraId="69E2BB2B" wp14:textId="1A6813AC">
            <w:pPr/>
            <w:r w:rsidRPr="0E7A65CE" w:rsidR="1A29238A">
              <w:rPr>
                <w:rFonts w:ascii="Calibri" w:hAnsi="Calibri" w:cs="Calibri"/>
              </w:rPr>
              <w:t>Confirm completion dates for outstanding documents.</w:t>
            </w:r>
          </w:p>
        </w:tc>
      </w:tr>
      <w:tr xmlns:wp14="http://schemas.microsoft.com/office/word/2010/wordml" w:rsidRPr="001508A7" w:rsidR="00314DCA" w:rsidTr="0E7A65CE" w14:paraId="57C0D796" wp14:textId="77777777">
        <w:tc>
          <w:tcPr>
            <w:tcW w:w="1065" w:type="dxa"/>
            <w:tcMar/>
            <w:vAlign w:val="center"/>
          </w:tcPr>
          <w:p w:rsidRPr="001508A7" w:rsidR="00314DCA" w:rsidP="00823AE9" w:rsidRDefault="00314DCA" w14:paraId="0D142F6F" wp14:textId="77777777">
            <w:pPr>
              <w:numPr>
                <w:ilvl w:val="0"/>
                <w:numId w:val="17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tcMar/>
            <w:vAlign w:val="center"/>
          </w:tcPr>
          <w:p w:rsidRPr="001508A7" w:rsidR="00314DCA" w:rsidP="00823AE9" w:rsidRDefault="00314DCA" w14:paraId="4475AD14" wp14:textId="0052E92B">
            <w:pPr/>
            <w:r w:rsidRPr="0E7A65CE" w:rsidR="1A29238A">
              <w:rPr>
                <w:rFonts w:ascii="Calibri" w:hAnsi="Calibri" w:cs="Calibri"/>
              </w:rPr>
              <w:t>Plan work leading up to the 23 August submission.</w:t>
            </w:r>
          </w:p>
        </w:tc>
      </w:tr>
    </w:tbl>
    <w:p xmlns:wp14="http://schemas.microsoft.com/office/word/2010/wordml" w:rsidRPr="001508A7" w:rsidR="00D2521B" w:rsidRDefault="00D2521B" w14:paraId="120C4E94" wp14:textId="77777777">
      <w:pPr>
        <w:rPr>
          <w:rFonts w:ascii="Calibri" w:hAnsi="Calibri" w:cs="Calibri"/>
        </w:rPr>
      </w:pPr>
    </w:p>
    <w:p xmlns:wp14="http://schemas.microsoft.com/office/word/2010/wordml" w:rsidRPr="001508A7" w:rsidR="00314DCA" w:rsidP="70B5B4CE" w:rsidRDefault="00314DCA" w14:paraId="42AFC42D" wp14:textId="77777777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4FD5DD6C" w14:textId="21AB8805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02A3E6D9" w14:textId="291F3C23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7D7EE455" w14:textId="438005B0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6BE62564" w14:textId="64604BDB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69FAB543" w14:textId="3D4403BE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34F64333" w14:textId="49F58AC3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5038B5C9" w14:textId="10B2EB5B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211925DD" w14:textId="6FA3CCE5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5A27AB13" w14:textId="799ADD83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5056F182" w14:textId="5AD73780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52399E5C" w14:textId="163C97CD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47E9137C" w14:textId="3AC26195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613FCD77" w14:textId="6767C809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0A2F50EF" w14:textId="6F7EB2FD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51AF6395" w14:textId="16B0FA0E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1FCC37BA" w14:textId="6F13B36D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4B58AD29" w14:textId="69F2AB28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31E26DC0" w14:textId="27B8D862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60BEA59A" w14:textId="1CC12575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04B349BE" w14:textId="19FF35CA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6B264A4D" w14:textId="7585EB93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002B9230" w14:textId="0E612BEC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10E28834" w14:textId="6E998C09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393036A3" w14:textId="1BD78976">
      <w:pPr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5768C236" w14:textId="68973B69">
      <w:pPr>
        <w:pStyle w:val="Normal"/>
        <w:jc w:val="center"/>
        <w:rPr>
          <w:rFonts w:ascii="Calibri" w:hAnsi="Calibri" w:cs="Calibri"/>
          <w:b w:val="1"/>
          <w:bCs w:val="1"/>
        </w:rPr>
      </w:pPr>
    </w:p>
    <w:p w:rsidR="70B5B4CE" w:rsidP="70B5B4CE" w:rsidRDefault="70B5B4CE" w14:paraId="1CEA6A3C" w14:textId="3A5DEA0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3D6876" w:rsidP="70B5B4CE" w:rsidRDefault="473D6876" w14:paraId="02C0FA2C" w14:textId="22E51880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473D6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&lt;Meeting Title Details&gt;</w:t>
      </w:r>
    </w:p>
    <w:p w:rsidR="70B5B4CE" w:rsidP="70B5B4CE" w:rsidRDefault="70B5B4CE" w14:paraId="4B655AE0" w14:textId="50215FC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940"/>
        <w:gridCol w:w="2940"/>
        <w:gridCol w:w="4080"/>
      </w:tblGrid>
      <w:tr w:rsidR="70B5B4CE" w:rsidTr="70B5B4CE" w14:paraId="01CFAA9D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E1331B3" w14:textId="0081890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Client/Project:</w:t>
            </w:r>
          </w:p>
        </w:tc>
        <w:tc>
          <w:tcPr>
            <w:tcW w:w="702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CF48F79" w:rsidRDefault="3CF48F79" w14:paraId="41F77349" w14:textId="703DC4B7">
            <w:r w:rsidRPr="70B5B4CE" w:rsidR="3CF48F79">
              <w:rPr>
                <w:rFonts w:ascii="Calibri" w:hAnsi="Calibri" w:cs="Calibri"/>
                <w:b w:val="1"/>
                <w:bCs w:val="1"/>
              </w:rPr>
              <w:t>PMS Comparison Project</w:t>
            </w:r>
          </w:p>
        </w:tc>
      </w:tr>
      <w:tr w:rsidR="70B5B4CE" w:rsidTr="70B5B4CE" w14:paraId="05D63CA8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87016CF" w14:textId="5BADE81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Purpose:</w:t>
            </w:r>
          </w:p>
          <w:p w:rsidR="70B5B4CE" w:rsidP="70B5B4CE" w:rsidRDefault="70B5B4CE" w14:paraId="4784D614" w14:textId="6E7B38B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CBBCE40" w:rsidP="70B5B4CE" w:rsidRDefault="3CBBCE40" w14:paraId="3AA534FB" w14:textId="0704C291">
            <w:pPr>
              <w:pStyle w:val="Normal"/>
              <w:ind w:left="0"/>
            </w:pPr>
            <w:r w:rsidRPr="70B5B4CE" w:rsidR="3CBBCE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 xml:space="preserve">Continue </w:t>
            </w:r>
            <w:r w:rsidRPr="70B5B4CE" w:rsidR="3CBBCE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working</w:t>
            </w:r>
            <w:r w:rsidRPr="70B5B4CE" w:rsidR="3CBBCE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 xml:space="preserve"> on assigned tasks and </w:t>
            </w:r>
            <w:r w:rsidRPr="70B5B4CE" w:rsidR="3CBBCE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discuss</w:t>
            </w:r>
            <w:r w:rsidRPr="70B5B4CE" w:rsidR="3CBBCE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 xml:space="preserve"> any issues we may have about our assigned tasks.</w:t>
            </w:r>
          </w:p>
        </w:tc>
      </w:tr>
      <w:tr w:rsidR="70B5B4CE" w:rsidTr="70B5B4CE" w14:paraId="18963B19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4627A87" w14:textId="659B45F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Meeting called by:</w:t>
            </w:r>
          </w:p>
          <w:p w:rsidR="70B5B4CE" w:rsidP="70B5B4CE" w:rsidRDefault="70B5B4CE" w14:paraId="6C53AF0F" w14:textId="686DF87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420CA22" w:rsidRDefault="0420CA22" w14:paraId="247A411F" w14:textId="46090A78">
            <w:r w:rsidRPr="70B5B4CE" w:rsidR="0420CA22">
              <w:rPr>
                <w:rFonts w:ascii="Calibri" w:hAnsi="Calibri" w:cs="Calibri"/>
              </w:rPr>
              <w:t>Mathew (Project Leader)</w:t>
            </w:r>
          </w:p>
          <w:p w:rsidR="70B5B4CE" w:rsidP="70B5B4CE" w:rsidRDefault="70B5B4CE" w14:paraId="55679A1E" w14:textId="5E90F07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349AE83F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RDefault="70B5B4CE" w14:paraId="03E35B5B" w14:textId="373C6033"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Location: </w:t>
            </w:r>
          </w:p>
          <w:p w:rsidR="5BDF25FA" w:rsidRDefault="5BDF25FA" w14:paraId="222166B5" w14:textId="6C160BD7">
            <w:r w:rsidRPr="70B5B4CE" w:rsidR="5BDF25FA">
              <w:rPr>
                <w:rFonts w:ascii="Calibri" w:hAnsi="Calibri" w:cs="Calibri"/>
                <w:b w:val="1"/>
                <w:bCs w:val="1"/>
              </w:rPr>
              <w:t>Location:</w:t>
            </w:r>
            <w:r w:rsidRPr="70B5B4CE" w:rsidR="5BDF25FA">
              <w:rPr>
                <w:rFonts w:ascii="Calibri" w:hAnsi="Calibri" w:cs="Calibri"/>
                <w:b w:val="1"/>
                <w:bCs w:val="1"/>
              </w:rPr>
              <w:t xml:space="preserve"> </w:t>
            </w:r>
            <w:r w:rsidRPr="70B5B4CE" w:rsidR="5BDF25FA">
              <w:rPr>
                <w:rFonts w:ascii="Calibri" w:hAnsi="Calibri" w:cs="Calibri"/>
                <w:b w:val="1"/>
                <w:bCs w:val="1"/>
              </w:rPr>
              <w:t xml:space="preserve"> AUT – WS220</w:t>
            </w:r>
          </w:p>
          <w:p w:rsidR="70B5B4CE" w:rsidP="70B5B4CE" w:rsidRDefault="70B5B4CE" w14:paraId="4E2C9149" w14:textId="134F30E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E6701C6" w14:textId="0006911A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Date: </w:t>
            </w:r>
            <w:r w:rsidRPr="70B5B4CE" w:rsidR="546C9B6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06/08/26</w:t>
            </w:r>
          </w:p>
          <w:p w:rsidR="70B5B4CE" w:rsidP="70B5B4CE" w:rsidRDefault="70B5B4CE" w14:paraId="7542971C" w14:textId="127687E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RDefault="70B5B4CE" w14:paraId="534A50F9" w14:textId="3C7C5DA5"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Time:</w:t>
            </w:r>
            <w:r w:rsidRPr="70B5B4CE" w:rsidR="70B5B4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70B5B4CE" w:rsidR="4B9DA79A">
              <w:rPr>
                <w:rFonts w:ascii="Calibri" w:hAnsi="Calibri" w:cs="Calibri"/>
              </w:rPr>
              <w:t>8:00 AM – 10:00 AM</w:t>
            </w:r>
          </w:p>
          <w:p w:rsidR="70B5B4CE" w:rsidP="70B5B4CE" w:rsidRDefault="70B5B4CE" w14:paraId="29F82591" w14:textId="4080D17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  <w:p w:rsidR="70B5B4CE" w:rsidP="70B5B4CE" w:rsidRDefault="70B5B4CE" w14:paraId="1B9E958D" w14:textId="6811F8B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7A089BC4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E2CCFF3" w14:textId="11CAC9F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QA:</w:t>
            </w:r>
            <w:r w:rsidRPr="70B5B4CE" w:rsidR="2216861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Mathew</w:t>
            </w:r>
          </w:p>
          <w:p w:rsidR="70B5B4CE" w:rsidP="70B5B4CE" w:rsidRDefault="70B5B4CE" w14:paraId="476F4BD1" w14:textId="35857A7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52DF9F4" w14:textId="745DD2F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Version: </w:t>
            </w:r>
            <w:r w:rsidRPr="70B5B4CE" w:rsidR="2382DE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1.0</w:t>
            </w:r>
          </w:p>
          <w:p w:rsidR="70B5B4CE" w:rsidP="70B5B4CE" w:rsidRDefault="70B5B4CE" w14:paraId="3F7E6CD0" w14:textId="5C44493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A1BC215" w14:textId="6830E5AA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Minutes Reviewed By: </w:t>
            </w:r>
            <w:r w:rsidRPr="70B5B4CE" w:rsidR="0405D8C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Rahul</w:t>
            </w:r>
          </w:p>
          <w:p w:rsidR="70B5B4CE" w:rsidP="70B5B4CE" w:rsidRDefault="70B5B4CE" w14:paraId="6E9B2551" w14:textId="4C58252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70B5B4CE" w:rsidP="70B5B4CE" w:rsidRDefault="70B5B4CE" w14:paraId="59A5B0A2" w14:textId="650C17E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3D6876" w:rsidP="70B5B4CE" w:rsidRDefault="473D6876" w14:paraId="41A2F7D6" w14:textId="3937CF55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473D6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 Attendees</w:t>
      </w:r>
    </w:p>
    <w:p w:rsidR="70B5B4CE" w:rsidP="70B5B4CE" w:rsidRDefault="70B5B4CE" w14:paraId="45C01252" w14:textId="1C9EA71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70B5B4CE" w:rsidTr="70B5B4CE" w14:paraId="5E66D0D9">
        <w:trPr>
          <w:trHeight w:val="300"/>
        </w:trPr>
        <w:tc>
          <w:tcPr>
            <w:tcW w:w="999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895357D" w14:textId="440ECBD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Attendees</w:t>
            </w:r>
          </w:p>
        </w:tc>
      </w:tr>
      <w:tr w:rsidR="70B5B4CE" w:rsidTr="70B5B4CE" w14:paraId="0FAC95DC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2C898C0" w14:textId="37F70BF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Names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ECEEF0E" w14:textId="1E9517F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Representing</w:t>
            </w:r>
          </w:p>
        </w:tc>
      </w:tr>
      <w:tr w:rsidR="70B5B4CE" w:rsidTr="70B5B4CE" w14:paraId="3409FCE5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RDefault="70B5B4CE" w14:paraId="3A5E469E" w14:textId="3CCDD33E">
            <w:r w:rsidRPr="70B5B4CE" w:rsidR="70B5B4CE">
              <w:rPr>
                <w:rFonts w:ascii="Calibri" w:hAnsi="Calibri" w:cs="Calibri"/>
              </w:rPr>
              <w:t>Rahul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B42FDAB" w14:textId="7EC7A5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7460CE1F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RDefault="70B5B4CE" w14:paraId="24AF0EDB" w14:textId="030D920A">
            <w:r w:rsidRPr="70B5B4CE" w:rsidR="70B5B4CE">
              <w:rPr>
                <w:rFonts w:ascii="Calibri" w:hAnsi="Calibri" w:cs="Calibri"/>
              </w:rPr>
              <w:t>Bradley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3D40148" w14:textId="1719733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02DB1885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76FB2DD" w14:textId="40A89AD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0EA8654" w14:textId="28650A2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1A9655D8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75AD6F2" w14:textId="76F9088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DCB9465" w14:textId="7D83248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398A6A8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C10E571" w14:textId="3D03C3D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2D6C7F9" w14:textId="5D1E561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1530CCC9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C69952D" w14:textId="248F001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C8CAC5B" w14:textId="40A7AA2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3F1F62F9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316D61A" w14:textId="4543EFB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89F5CBF" w14:textId="088AE78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2D0A6B2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62FDABD" w14:textId="03EB2F4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1BC6E06" w14:textId="7DA1668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EA5D816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7FBBAC1" w14:textId="6FEA103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6FD7AC7" w14:textId="419FA25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0BCC5800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76336AD" w14:textId="1D7B69F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EBA1223" w14:textId="644473B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1A463CE5">
        <w:trPr>
          <w:trHeight w:val="300"/>
        </w:trPr>
        <w:tc>
          <w:tcPr>
            <w:tcW w:w="999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10D0F86" w14:textId="517C19C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Absent</w:t>
            </w:r>
          </w:p>
        </w:tc>
      </w:tr>
      <w:tr w:rsidR="70B5B4CE" w:rsidTr="70B5B4CE" w14:paraId="5039248B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3A67BD2" w14:textId="2FDA10D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Names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C602BF5" w14:textId="564330A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Representing</w:t>
            </w:r>
          </w:p>
        </w:tc>
      </w:tr>
      <w:tr w:rsidR="70B5B4CE" w:rsidTr="70B5B4CE" w14:paraId="54D639BD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1AEC89" w:rsidRDefault="3F1AEC89" w14:paraId="2B1F2758" w14:textId="7AB8DA01">
            <w:r w:rsidRPr="70B5B4CE" w:rsidR="3F1AEC89">
              <w:rPr>
                <w:rFonts w:ascii="Calibri" w:hAnsi="Calibri" w:cs="Calibri"/>
              </w:rPr>
              <w:t>Isaiah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1AEC89" w:rsidRDefault="3F1AEC89" w14:paraId="0F1292B9" w14:textId="62976054">
            <w:r w:rsidRPr="70B5B4CE" w:rsidR="3F1AEC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Member</w:t>
            </w:r>
          </w:p>
        </w:tc>
      </w:tr>
      <w:tr w:rsidR="70B5B4CE" w:rsidTr="70B5B4CE" w14:paraId="5051C687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1AEC89" w:rsidRDefault="3F1AEC89" w14:paraId="78F70E48" w14:textId="4C21E2EA">
            <w:r w:rsidRPr="70B5B4CE" w:rsidR="3F1AEC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F1AEC89" w:rsidRDefault="3F1AEC89" w14:paraId="03ABE96A" w14:textId="490B7FFD">
            <w:r w:rsidRPr="70B5B4CE" w:rsidR="3F1AEC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Leader</w:t>
            </w:r>
          </w:p>
        </w:tc>
      </w:tr>
      <w:tr w:rsidR="70B5B4CE" w:rsidTr="70B5B4CE" w14:paraId="56FEF887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E649C29" w14:textId="00BBC74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7B0B7CE" w14:textId="02F1A02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70B5B4CE" w:rsidP="70B5B4CE" w:rsidRDefault="70B5B4CE" w14:paraId="4844EE9F" w14:textId="1AFEA2B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3D6876" w:rsidP="70B5B4CE" w:rsidRDefault="473D6876" w14:paraId="2D5CD02A" w14:textId="645DEEA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473D6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MINUTES DETAILS</w:t>
      </w:r>
    </w:p>
    <w:p w:rsidR="70B5B4CE" w:rsidP="70B5B4CE" w:rsidRDefault="70B5B4CE" w14:paraId="59DAFD62" w14:textId="25985DD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70B5B4CE" w:rsidTr="70B5B4CE" w14:paraId="387CBF52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66B2CDD" w14:textId="0F4EB5F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Minutes prepared by:</w:t>
            </w:r>
            <w:r w:rsidRPr="70B5B4CE" w:rsidR="0EBA1C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Rahul</w:t>
            </w:r>
          </w:p>
          <w:p w:rsidR="70B5B4CE" w:rsidP="70B5B4CE" w:rsidRDefault="70B5B4CE" w14:paraId="6B5ABE6C" w14:textId="1267DE6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6987522" w14:textId="201E553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Minutes circulation to:</w:t>
            </w:r>
            <w:r w:rsidRPr="70B5B4CE" w:rsidR="3066D8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70B5B4CE" w:rsidR="3E7733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All project members</w:t>
            </w:r>
          </w:p>
          <w:p w:rsidR="70B5B4CE" w:rsidP="70B5B4CE" w:rsidRDefault="70B5B4CE" w14:paraId="1AE31260" w14:textId="1B69CD3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70B5B4CE" w:rsidP="70B5B4CE" w:rsidRDefault="70B5B4CE" w14:paraId="62FF4CD2" w14:textId="6853ED2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4CB2D1A7" w14:textId="493D844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3D6876" w:rsidP="70B5B4CE" w:rsidRDefault="473D6876" w14:paraId="50651161" w14:textId="50D56C08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473D6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Agenda</w:t>
      </w:r>
    </w:p>
    <w:p w:rsidR="70B5B4CE" w:rsidP="70B5B4CE" w:rsidRDefault="70B5B4CE" w14:paraId="412A53E5" w14:textId="663A363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70B5B4CE" w:rsidTr="70B5B4CE" w14:paraId="6BCD2D49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15A2B51" w14:textId="29E7003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58120E2" w14:textId="2779469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Agenda Item Description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BD640A0" w14:textId="79ED318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30E9A9C" w14:textId="4AF348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 Allotted</w:t>
            </w:r>
          </w:p>
        </w:tc>
      </w:tr>
      <w:tr w:rsidR="70B5B4CE" w:rsidTr="70B5B4CE" w14:paraId="67998BBC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464027C" w14:textId="10046BBB">
            <w:pPr>
              <w:pStyle w:val="ListParagraph"/>
              <w:numPr>
                <w:ilvl w:val="0"/>
                <w:numId w:val="22"/>
              </w:numPr>
              <w:bidi w:val="0"/>
              <w:ind w:left="34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59500D5" w:rsidRDefault="459500D5" w14:paraId="21E36C55" w14:textId="79C61FC8">
            <w:r w:rsidRPr="70B5B4CE" w:rsidR="459500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Update Bradley on the project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9146023" w:rsidRDefault="69146023" w14:paraId="76AE2CF0" w14:textId="729471FE">
            <w:r w:rsidRPr="70B5B4CE" w:rsidR="691460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EE27468" w:rsidP="70B5B4CE" w:rsidRDefault="3EE27468" w14:paraId="428B0724" w14:textId="398D66C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0B5B4CE" w:rsidR="3EE274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10 minutes</w:t>
            </w:r>
          </w:p>
        </w:tc>
      </w:tr>
      <w:tr w:rsidR="70B5B4CE" w:rsidTr="70B5B4CE" w14:paraId="5A809CBD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75A6E47" w14:textId="29FFCD30">
            <w:pPr>
              <w:pStyle w:val="ListParagraph"/>
              <w:numPr>
                <w:ilvl w:val="0"/>
                <w:numId w:val="22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6160C9C" w:rsidRDefault="76160C9C" w14:paraId="5237031D" w14:textId="14DD7D33">
            <w:r w:rsidRPr="70B5B4CE" w:rsidR="76160C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Explain Bradley’s assigned tasks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DCD1DB4" w:rsidRDefault="5DCD1DB4" w14:paraId="262CBED2" w14:textId="1C979F6F">
            <w:r w:rsidRPr="70B5B4CE" w:rsidR="5DCD1D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DCD1DB4" w:rsidRDefault="5DCD1DB4" w14:paraId="11C53CCB" w14:textId="29C9CC98">
            <w:r w:rsidRPr="70B5B4CE" w:rsidR="5DCD1D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10 minutes</w:t>
            </w:r>
          </w:p>
        </w:tc>
      </w:tr>
      <w:tr w:rsidR="70B5B4CE" w:rsidTr="70B5B4CE" w14:paraId="34723F7F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8BF2CA6" w14:textId="47087D3C">
            <w:pPr>
              <w:pStyle w:val="ListParagraph"/>
              <w:numPr>
                <w:ilvl w:val="0"/>
                <w:numId w:val="22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EE91C10" w:rsidRDefault="6EE91C10" w14:paraId="1C8D7828" w14:textId="383BC0D4">
            <w:r w:rsidRPr="70B5B4CE" w:rsidR="6EE91C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Discuss due dates and expectations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615277C" w:rsidRDefault="5615277C" w14:paraId="68730AAB" w14:textId="3FED52FA">
            <w:r w:rsidRPr="70B5B4CE" w:rsidR="561527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DCD1DB4" w:rsidRDefault="5DCD1DB4" w14:paraId="7B6ABD0B" w14:textId="3ED6AD45">
            <w:r w:rsidRPr="70B5B4CE" w:rsidR="5DCD1DB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15 minutes</w:t>
            </w:r>
          </w:p>
        </w:tc>
      </w:tr>
      <w:tr w:rsidR="70B5B4CE" w:rsidTr="70B5B4CE" w14:paraId="0E87EA69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9A6F2FF" w14:textId="2DA09BDA">
            <w:pPr>
              <w:pStyle w:val="ListParagraph"/>
              <w:numPr>
                <w:ilvl w:val="0"/>
                <w:numId w:val="22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90BE707" w:rsidRDefault="490BE707" w14:paraId="636D71DC" w14:textId="5F202618">
            <w:r w:rsidRPr="70B5B4CE" w:rsidR="490BE7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Explain how to complete the Issue Register and Milestone Report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F3CBAE" w:rsidRDefault="70F3CBAE" w14:paraId="4DD906EF" w14:textId="0F7BB6F5">
            <w:r w:rsidRPr="70B5B4CE" w:rsidR="70F3CB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D91B012" w:rsidRDefault="6D91B012" w14:paraId="47567BBF" w14:textId="0A21F54E">
            <w:r w:rsidRPr="70B5B4CE" w:rsidR="6D91B01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10 minutes</w:t>
            </w:r>
          </w:p>
        </w:tc>
      </w:tr>
      <w:tr w:rsidR="70B5B4CE" w:rsidTr="70B5B4CE" w14:paraId="1AA0A781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8D35ABB" w14:textId="002C3191">
            <w:pPr>
              <w:pStyle w:val="ListParagraph"/>
              <w:numPr>
                <w:ilvl w:val="0"/>
                <w:numId w:val="22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90BE707" w:rsidRDefault="490BE707" w14:paraId="4BCC9E5B" w14:textId="38616338">
            <w:r w:rsidRPr="70B5B4CE" w:rsidR="490BE7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Discuss next steps and questions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7882C21" w:rsidRDefault="37882C21" w14:paraId="6F23DF57" w14:textId="5183D887">
            <w:r w:rsidRPr="70B5B4CE" w:rsidR="37882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FBEE8A" w:rsidRDefault="59FBEE8A" w14:paraId="7396FE93" w14:textId="0B3F5632">
            <w:r w:rsidRPr="70B5B4CE" w:rsidR="59FBEE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15 minutes</w:t>
            </w:r>
          </w:p>
        </w:tc>
      </w:tr>
    </w:tbl>
    <w:p w:rsidR="70B5B4CE" w:rsidP="70B5B4CE" w:rsidRDefault="70B5B4CE" w14:paraId="2BF9C510" w14:textId="4B0CCE2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3D6876" w:rsidP="70B5B4CE" w:rsidRDefault="473D6876" w14:paraId="3093EE79" w14:textId="38AAB6D1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473D6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Action Items/Action Items from the Previous Meeting</w:t>
      </w:r>
    </w:p>
    <w:p w:rsidR="70B5B4CE" w:rsidP="70B5B4CE" w:rsidRDefault="70B5B4CE" w14:paraId="5C2A7887" w14:textId="101761A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70B5B4CE" w:rsidTr="70B5B4CE" w14:paraId="3EB7E71B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0960142D" w14:textId="44A8E8B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2A927A06" w14:textId="3260595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Action Item Description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20E378A3" w14:textId="39A8291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04987FB1" w14:textId="0718086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Expected Completion Date</w:t>
            </w:r>
          </w:p>
        </w:tc>
      </w:tr>
      <w:tr w:rsidR="70B5B4CE" w:rsidTr="70B5B4CE" w14:paraId="332DB4F7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CDDDA85" w14:textId="52B8A1AE">
            <w:pPr>
              <w:pStyle w:val="ListParagraph"/>
              <w:numPr>
                <w:ilvl w:val="0"/>
                <w:numId w:val="23"/>
              </w:numPr>
              <w:bidi w:val="0"/>
              <w:ind w:left="144" w:hanging="15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3A7FB2BE" w14:textId="61E00BFF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Business Case and related documents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2127BA0B" w14:textId="7F6DA068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6FEE4D07" w14:textId="734A8C2C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Ongoing</w:t>
            </w:r>
          </w:p>
        </w:tc>
      </w:tr>
      <w:tr w:rsidR="70B5B4CE" w:rsidTr="70B5B4CE" w14:paraId="758C6AF9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E58F90B" w14:textId="31DF51C9">
            <w:pPr>
              <w:pStyle w:val="ListParagraph"/>
              <w:numPr>
                <w:ilvl w:val="0"/>
                <w:numId w:val="23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404262B3" w14:textId="4CE94D7D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Project Charter and Risk Register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30229764" w14:textId="4E867AAD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Isaiah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198D9C9D" w14:textId="60CC6262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Ongoing</w:t>
            </w:r>
          </w:p>
        </w:tc>
      </w:tr>
      <w:tr w:rsidR="70B5B4CE" w:rsidTr="70B5B4CE" w14:paraId="7E3FCC57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A2E3178" w14:textId="1C9D2356">
            <w:pPr>
              <w:pStyle w:val="ListParagraph"/>
              <w:numPr>
                <w:ilvl w:val="0"/>
                <w:numId w:val="23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16BACB99" w14:textId="61F18E46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Stakeholder Register and Team Contract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761DDE9B" w14:textId="2140C744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23BBDE25" w14:textId="7A3BF64A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Ongoing</w:t>
            </w:r>
          </w:p>
        </w:tc>
      </w:tr>
      <w:tr w:rsidR="70B5B4CE" w:rsidTr="70B5B4CE" w14:paraId="73D872D8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4C1B7CD" w14:textId="6DD8E75A">
            <w:pPr>
              <w:pStyle w:val="ListParagraph"/>
              <w:numPr>
                <w:ilvl w:val="0"/>
                <w:numId w:val="23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45C7BECB" w14:textId="4D4DBDE8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Issue Register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2BE9EEAD" w14:textId="658A866A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718CD3F4" w14:textId="5464598C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Ongoing</w:t>
            </w:r>
          </w:p>
        </w:tc>
      </w:tr>
      <w:tr w:rsidR="70B5B4CE" w:rsidTr="70B5B4CE" w14:paraId="2BC09764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B8602B5" w14:textId="43FD0D61">
            <w:pPr>
              <w:pStyle w:val="ListParagraph"/>
              <w:numPr>
                <w:ilvl w:val="0"/>
                <w:numId w:val="23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7D501F02" w14:textId="67D1AF81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Milestone Report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09B62114" w14:textId="0D843C77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741D7DA" w:rsidRDefault="4741D7DA" w14:paraId="51B72B03" w14:textId="03433D35">
            <w:r w:rsidRPr="70B5B4CE" w:rsidR="4741D7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TBA</w:t>
            </w:r>
          </w:p>
        </w:tc>
      </w:tr>
    </w:tbl>
    <w:p w:rsidR="70B5B4CE" w:rsidP="70B5B4CE" w:rsidRDefault="70B5B4CE" w14:paraId="50A6B321" w14:textId="08103D47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3D6876" w:rsidP="70B5B4CE" w:rsidRDefault="473D6876" w14:paraId="45C6A52C" w14:textId="4F95E211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473D6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Discussion and Decisions</w:t>
      </w:r>
    </w:p>
    <w:p w:rsidR="70B5B4CE" w:rsidP="70B5B4CE" w:rsidRDefault="70B5B4CE" w14:paraId="4B0C54E0" w14:textId="7A1B155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70B5B4CE" w:rsidTr="70B5B4CE" w14:paraId="368A62BF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2ECE473" w14:textId="0052D0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8D2A0C3" w14:textId="5F10E4C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Discussion and Decisions</w:t>
            </w:r>
          </w:p>
        </w:tc>
      </w:tr>
      <w:tr w:rsidR="70B5B4CE" w:rsidTr="70B5B4CE" w14:paraId="372703F6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D561D62" w14:textId="6EF5AD04">
            <w:pPr>
              <w:pStyle w:val="ListParagraph"/>
              <w:numPr>
                <w:ilvl w:val="0"/>
                <w:numId w:val="24"/>
              </w:numPr>
              <w:bidi w:val="0"/>
              <w:ind w:left="34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20997CC" w:rsidRDefault="620997CC" w14:paraId="07F4A9DA" w14:textId="383227AF">
            <w:r w:rsidRPr="70B5B4CE" w:rsidR="620997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 updated Bradley on what had been discussed during the kick-off meeting.</w:t>
            </w:r>
          </w:p>
          <w:p w:rsidR="70B5B4CE" w:rsidP="70B5B4CE" w:rsidRDefault="70B5B4CE" w14:paraId="04E99E54" w14:textId="377026C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1D82F1BA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1D2701C" w14:textId="64A97007">
            <w:pPr>
              <w:pStyle w:val="ListParagraph"/>
              <w:numPr>
                <w:ilvl w:val="0"/>
                <w:numId w:val="2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20997CC" w:rsidRDefault="620997CC" w14:paraId="6506E66F" w14:textId="2CDC082A">
            <w:r w:rsidRPr="70B5B4CE" w:rsidR="620997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 was informed of the overall project requirements and submission deadline.</w:t>
            </w:r>
          </w:p>
          <w:p w:rsidR="70B5B4CE" w:rsidP="70B5B4CE" w:rsidRDefault="70B5B4CE" w14:paraId="0F897745" w14:textId="6871CE1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1461D293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2601FE2" w14:textId="1F3ED125">
            <w:pPr>
              <w:pStyle w:val="ListParagraph"/>
              <w:numPr>
                <w:ilvl w:val="0"/>
                <w:numId w:val="2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20997CC" w:rsidRDefault="620997CC" w14:paraId="4E7F83F6" w14:textId="464B9745">
            <w:r w:rsidRPr="70B5B4CE" w:rsidR="620997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 explained that Bradley had been assigned the Issue Register and Milestone Report.</w:t>
            </w:r>
          </w:p>
          <w:p w:rsidR="70B5B4CE" w:rsidP="70B5B4CE" w:rsidRDefault="70B5B4CE" w14:paraId="629CDF5B" w14:textId="510035D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69CFE91A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FC0BB3E" w14:textId="5DD241AB">
            <w:pPr>
              <w:pStyle w:val="ListParagraph"/>
              <w:numPr>
                <w:ilvl w:val="0"/>
                <w:numId w:val="2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20997CC" w:rsidRDefault="620997CC" w14:paraId="03E42179" w14:textId="42CCE854">
            <w:r w:rsidRPr="70B5B4CE" w:rsidR="620997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The purpose and structure of the Issue Register were explained.</w:t>
            </w:r>
          </w:p>
          <w:p w:rsidR="70B5B4CE" w:rsidP="70B5B4CE" w:rsidRDefault="70B5B4CE" w14:paraId="2F796DFA" w14:textId="16BDF6D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788F54D2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820DB06" w14:textId="7A13882B">
            <w:pPr>
              <w:pStyle w:val="ListParagraph"/>
              <w:numPr>
                <w:ilvl w:val="0"/>
                <w:numId w:val="2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20997CC" w:rsidP="70B5B4CE" w:rsidRDefault="620997CC" w14:paraId="0D29E9CB" w14:textId="00BFD255">
            <w:pPr>
              <w:pStyle w:val="Normal"/>
            </w:pPr>
            <w:r w:rsidRPr="70B5B4CE" w:rsidR="620997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The purpose and structure of the Milestone Report were explained.</w:t>
            </w:r>
          </w:p>
        </w:tc>
      </w:tr>
      <w:tr w:rsidR="70B5B4CE" w:rsidTr="70B5B4CE" w14:paraId="12ECF6D8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6EE49BE" w14:textId="79126186">
            <w:pPr>
              <w:pStyle w:val="ListParagraph"/>
              <w:numPr>
                <w:ilvl w:val="0"/>
                <w:numId w:val="2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20997CC" w:rsidRDefault="620997CC" w14:paraId="3BF0E358" w14:textId="4B6BE415">
            <w:r w:rsidRPr="70B5B4CE" w:rsidR="620997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 was shown the expected due dates and how the documents should be completed.</w:t>
            </w:r>
          </w:p>
          <w:p w:rsidR="70B5B4CE" w:rsidP="70B5B4CE" w:rsidRDefault="70B5B4CE" w14:paraId="0766E4E5" w14:textId="08310D0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7948C1BD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5D9D92A" w14:textId="2933BDFA">
            <w:pPr>
              <w:pStyle w:val="ListParagraph"/>
              <w:numPr>
                <w:ilvl w:val="0"/>
                <w:numId w:val="2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20997CC" w:rsidRDefault="620997CC" w14:paraId="67F25592" w14:textId="30638F0B">
            <w:r w:rsidRPr="70B5B4CE" w:rsidR="620997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 asked questions about his assigned tasks and clarified what was required.</w:t>
            </w:r>
          </w:p>
          <w:p w:rsidR="70B5B4CE" w:rsidP="70B5B4CE" w:rsidRDefault="70B5B4CE" w14:paraId="60652D6C" w14:textId="28CC5F3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4342C24B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E4D3AAD" w14:textId="3DA51686">
            <w:pPr>
              <w:pStyle w:val="ListParagraph"/>
              <w:numPr>
                <w:ilvl w:val="0"/>
                <w:numId w:val="2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20997CC" w:rsidRDefault="620997CC" w14:paraId="0619278E" w14:textId="3F223DB0">
            <w:r w:rsidRPr="70B5B4CE" w:rsidR="620997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 agreed to begin working on his assigned documents before the next meeting.</w:t>
            </w:r>
          </w:p>
        </w:tc>
      </w:tr>
    </w:tbl>
    <w:p w:rsidR="70B5B4CE" w:rsidP="70B5B4CE" w:rsidRDefault="70B5B4CE" w14:paraId="0E9B545E" w14:textId="545D7C6D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3D6876" w:rsidP="70B5B4CE" w:rsidRDefault="473D6876" w14:paraId="5DB4A13D" w14:textId="468A72F6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473D6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Summary of Action Items</w:t>
      </w:r>
    </w:p>
    <w:p w:rsidR="70B5B4CE" w:rsidP="70B5B4CE" w:rsidRDefault="70B5B4CE" w14:paraId="3F9639F6" w14:textId="30EF84E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70B5B4CE" w:rsidTr="70B5B4CE" w14:paraId="59545F23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26AF64BE" w14:textId="5CC71EC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1EB434C3" w14:textId="232449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Action Item Description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2BF62932" w14:textId="06EBBDB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505E1A96" w14:textId="60C8ED2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Expected Completion Date</w:t>
            </w:r>
          </w:p>
        </w:tc>
      </w:tr>
      <w:tr w:rsidR="70B5B4CE" w:rsidTr="70B5B4CE" w14:paraId="3E71BDAC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AC21E89" w14:textId="5787A49E">
            <w:pPr>
              <w:pStyle w:val="ListParagraph"/>
              <w:numPr>
                <w:ilvl w:val="0"/>
                <w:numId w:val="25"/>
              </w:numPr>
              <w:bidi w:val="0"/>
              <w:ind w:left="34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28A5FB9A" w14:textId="706BCC9B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Begin Issue Register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0E8B0057" w14:textId="1F725510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13DF8A55" w14:textId="6120121E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</w:t>
            </w:r>
          </w:p>
        </w:tc>
      </w:tr>
      <w:tr w:rsidR="70B5B4CE" w:rsidTr="70B5B4CE" w14:paraId="049BE6BF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3CB6316" w14:textId="3511826E">
            <w:pPr>
              <w:pStyle w:val="ListParagraph"/>
              <w:numPr>
                <w:ilvl w:val="0"/>
                <w:numId w:val="25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5BF97872" w14:textId="0B460B03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Prepare first draft of Milestone Report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358ADBE5" w14:textId="11FE9B89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353344E7" w14:textId="71B29723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</w:t>
            </w:r>
          </w:p>
        </w:tc>
      </w:tr>
      <w:tr w:rsidR="70B5B4CE" w:rsidTr="70B5B4CE" w14:paraId="47CBE104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55395FF" w14:textId="6CADBC67">
            <w:pPr>
              <w:pStyle w:val="ListParagraph"/>
              <w:numPr>
                <w:ilvl w:val="0"/>
                <w:numId w:val="25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2CE535DC" w14:textId="50872C76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Continue Stakeholder Register and Team Contract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1728584B" w14:textId="4BB4E281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0D5BC172" w14:textId="1F46934B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</w:t>
            </w:r>
          </w:p>
        </w:tc>
      </w:tr>
      <w:tr w:rsidR="70B5B4CE" w:rsidTr="70B5B4CE" w14:paraId="53D6D01F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9937B8C" w14:textId="7B950826">
            <w:pPr>
              <w:pStyle w:val="ListParagraph"/>
              <w:numPr>
                <w:ilvl w:val="0"/>
                <w:numId w:val="25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5AF25FB6" w14:textId="06C7956F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Update Mathew and Isaiah on Bradley’s progress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19B76C81" w14:textId="213A54D3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52FF12E1" w14:textId="7E8DCC2A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</w:t>
            </w:r>
          </w:p>
        </w:tc>
      </w:tr>
      <w:tr w:rsidR="70B5B4CE" w:rsidTr="70B5B4CE" w14:paraId="3E88C88B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86775BB" w14:textId="001DA20E">
            <w:pPr>
              <w:pStyle w:val="ListParagraph"/>
              <w:numPr>
                <w:ilvl w:val="0"/>
                <w:numId w:val="25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6179F9C9" w14:textId="3E39A5FD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Review progress at next meeting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68DDFD78" w14:textId="342EB63B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 &amp; 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CF3C21" w:rsidRDefault="3CCF3C21" w14:paraId="095FF869" w14:textId="5BED8FF9">
            <w:r w:rsidRPr="70B5B4CE" w:rsidR="3CCF3C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</w:t>
            </w:r>
          </w:p>
        </w:tc>
      </w:tr>
    </w:tbl>
    <w:p w:rsidR="70B5B4CE" w:rsidP="70B5B4CE" w:rsidRDefault="70B5B4CE" w14:paraId="02212F97" w14:textId="5A0061F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73D6876" w:rsidP="70B5B4CE" w:rsidRDefault="473D6876" w14:paraId="4B3D2199" w14:textId="7E44DA4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473D687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 Meeting</w:t>
      </w:r>
    </w:p>
    <w:p w:rsidR="70B5B4CE" w:rsidP="70B5B4CE" w:rsidRDefault="70B5B4CE" w14:paraId="6C1057B0" w14:textId="1F262FC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065"/>
        <w:gridCol w:w="3870"/>
        <w:gridCol w:w="5055"/>
      </w:tblGrid>
      <w:tr w:rsidR="70B5B4CE" w:rsidTr="70B5B4CE" w14:paraId="2A34E14E">
        <w:trPr>
          <w:trHeight w:val="300"/>
        </w:trPr>
        <w:tc>
          <w:tcPr>
            <w:tcW w:w="4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470AB79" w14:textId="5DFADBF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Date: </w:t>
            </w:r>
          </w:p>
          <w:p w:rsidR="6CFA846D" w:rsidRDefault="6CFA846D" w14:paraId="0C8A815A" w14:textId="18BC77E9">
            <w:r w:rsidRPr="70B5B4CE" w:rsidR="6CFA84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</w:t>
            </w:r>
          </w:p>
        </w:tc>
        <w:tc>
          <w:tcPr>
            <w:tcW w:w="5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D91824C" w14:textId="59851D8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Time:</w:t>
            </w:r>
          </w:p>
          <w:p w:rsidR="5693872E" w:rsidRDefault="5693872E" w14:paraId="23336DEB" w14:textId="5EB16566">
            <w:r w:rsidRPr="70B5B4CE" w:rsidR="569387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8:00 AM – 10:00 AM</w:t>
            </w:r>
          </w:p>
        </w:tc>
      </w:tr>
      <w:tr w:rsidR="70B5B4CE" w:rsidTr="70B5B4CE" w14:paraId="03926657">
        <w:trPr>
          <w:trHeight w:val="300"/>
        </w:trPr>
        <w:tc>
          <w:tcPr>
            <w:tcW w:w="9990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61A29DF" w14:textId="6D52CAF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Discussion points for the next meeting:</w:t>
            </w:r>
          </w:p>
        </w:tc>
      </w:tr>
      <w:tr w:rsidR="70B5B4CE" w:rsidTr="70B5B4CE" w14:paraId="1EC4D157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0A22040" w14:textId="5B70DD88">
            <w:pPr>
              <w:pStyle w:val="ListParagraph"/>
              <w:numPr>
                <w:ilvl w:val="0"/>
                <w:numId w:val="26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BB19D1E" w:rsidRDefault="7BB19D1E" w14:paraId="1DB68082" w14:textId="3DF5C53E">
            <w:r w:rsidRPr="70B5B4CE" w:rsidR="7BB19D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Review Bradley’s progress on the Issue Register and Milestone Report.</w:t>
            </w:r>
          </w:p>
        </w:tc>
      </w:tr>
      <w:tr w:rsidR="70B5B4CE" w:rsidTr="70B5B4CE" w14:paraId="7E0BEFBE">
        <w:trPr>
          <w:trHeight w:val="6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90061B6" w14:textId="5C50CF66">
            <w:pPr>
              <w:pStyle w:val="ListParagraph"/>
              <w:numPr>
                <w:ilvl w:val="0"/>
                <w:numId w:val="26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BB19D1E" w:rsidRDefault="7BB19D1E" w14:paraId="36ADA6D1" w14:textId="3D329E03">
            <w:r w:rsidRPr="70B5B4CE" w:rsidR="7BB19D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Review progress on other project documents.</w:t>
            </w:r>
          </w:p>
        </w:tc>
      </w:tr>
      <w:tr w:rsidR="70B5B4CE" w:rsidTr="70B5B4CE" w14:paraId="23FABC7F">
        <w:trPr>
          <w:trHeight w:val="6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7EA5D4C" w14:textId="64175A67">
            <w:pPr>
              <w:pStyle w:val="ListParagraph"/>
              <w:numPr>
                <w:ilvl w:val="0"/>
                <w:numId w:val="26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BB19D1E" w:rsidRDefault="7BB19D1E" w14:paraId="11C43F09" w14:textId="4EC3A842">
            <w:r w:rsidRPr="70B5B4CE" w:rsidR="7BB19D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Discuss any issues or changes needed before submission.</w:t>
            </w:r>
          </w:p>
        </w:tc>
      </w:tr>
      <w:tr w:rsidR="70B5B4CE" w:rsidTr="70B5B4CE" w14:paraId="3A5E1267">
        <w:trPr>
          <w:trHeight w:val="300"/>
        </w:trPr>
        <w:tc>
          <w:tcPr>
            <w:tcW w:w="9990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9C15FC2" w14:textId="7B9F020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Action Items to be discussed in the next meeting:</w:t>
            </w:r>
          </w:p>
        </w:tc>
      </w:tr>
      <w:tr w:rsidR="70B5B4CE" w:rsidTr="70B5B4CE" w14:paraId="3AF2A2D5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0E1A9D7" w14:textId="4FD3C12F">
            <w:pPr>
              <w:pStyle w:val="ListParagraph"/>
              <w:numPr>
                <w:ilvl w:val="0"/>
                <w:numId w:val="27"/>
              </w:numPr>
              <w:bidi w:val="0"/>
              <w:ind w:left="245" w:hanging="20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DACED4F" w:rsidRDefault="6DACED4F" w14:paraId="0CFFE148" w14:textId="06D070A3">
            <w:r w:rsidRPr="70B5B4CE" w:rsidR="6DACED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Check whether assigned tasks are on schedule.</w:t>
            </w:r>
          </w:p>
        </w:tc>
      </w:tr>
      <w:tr w:rsidR="70B5B4CE" w:rsidTr="70B5B4CE" w14:paraId="7AC8DEF3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D404E0F" w14:textId="5790B41E">
            <w:pPr>
              <w:pStyle w:val="ListParagraph"/>
              <w:numPr>
                <w:ilvl w:val="0"/>
                <w:numId w:val="27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DACED4F" w:rsidRDefault="6DACED4F" w14:paraId="6D913CCF" w14:textId="566BE447">
            <w:r w:rsidRPr="70B5B4CE" w:rsidR="6DACED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Identify outstanding work.</w:t>
            </w:r>
          </w:p>
        </w:tc>
      </w:tr>
      <w:tr w:rsidR="70B5B4CE" w:rsidTr="70B5B4CE" w14:paraId="1CFAFB2B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F8C9B20" w14:textId="5780A72D">
            <w:pPr>
              <w:pStyle w:val="ListParagraph"/>
              <w:numPr>
                <w:ilvl w:val="0"/>
                <w:numId w:val="27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DACED4F" w:rsidRDefault="6DACED4F" w14:paraId="0683A5E6" w14:textId="0D7C2A7B">
            <w:r w:rsidRPr="70B5B4CE" w:rsidR="6DACED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Plan the remaining work before the 23 August deadline.</w:t>
            </w:r>
          </w:p>
        </w:tc>
      </w:tr>
    </w:tbl>
    <w:p w:rsidR="70B5B4CE" w:rsidP="70B5B4CE" w:rsidRDefault="70B5B4CE" w14:paraId="0B7FA3DC" w14:textId="219BFC1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17FE75A0" w14:textId="5ED4185C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6E1C5590" w14:textId="0AA601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149F85" w:rsidP="70B5B4CE" w:rsidRDefault="3A149F85" w14:paraId="741960BB" w14:textId="7F1EF1E5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3A149F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&lt;Meeting Title Details&gt;</w:t>
      </w:r>
    </w:p>
    <w:p w:rsidR="70B5B4CE" w:rsidP="70B5B4CE" w:rsidRDefault="70B5B4CE" w14:paraId="19E9A37E" w14:textId="7BE9835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940"/>
        <w:gridCol w:w="2940"/>
        <w:gridCol w:w="4080"/>
      </w:tblGrid>
      <w:tr w:rsidR="70B5B4CE" w:rsidTr="70B5B4CE" w14:paraId="5EB33A41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C0CB3B3" w14:textId="3B420FD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Client/Project:</w:t>
            </w:r>
          </w:p>
        </w:tc>
        <w:tc>
          <w:tcPr>
            <w:tcW w:w="702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C6DF105" w:rsidRDefault="5C6DF105" w14:paraId="224E5EE8" w14:textId="3A725ADD">
            <w:r w:rsidRPr="70B5B4CE" w:rsidR="5C6DF10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PMS Comparison Project</w:t>
            </w:r>
          </w:p>
        </w:tc>
      </w:tr>
      <w:tr w:rsidR="70B5B4CE" w:rsidTr="70B5B4CE" w14:paraId="7DA9674D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5991BB7" w14:textId="68C8AF5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Purpose:</w:t>
            </w:r>
          </w:p>
          <w:p w:rsidR="70B5B4CE" w:rsidP="70B5B4CE" w:rsidRDefault="70B5B4CE" w14:paraId="0B23D12A" w14:textId="117FC1E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318AB49" w:rsidRDefault="7318AB49" w14:paraId="1BEB266F" w14:textId="1D0638F3">
            <w:r w:rsidRPr="70B5B4CE" w:rsidR="7318AB4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Review progress on assigned documents, discuss outstanding work, and prepare for the final stage of the project.</w:t>
            </w:r>
          </w:p>
          <w:p w:rsidR="70B5B4CE" w:rsidP="70B5B4CE" w:rsidRDefault="70B5B4CE" w14:paraId="1D30608A" w14:textId="06FE6E96">
            <w:pPr>
              <w:ind w:left="36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7D671D42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B9E0894" w14:textId="26746F8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Meeting called by:</w:t>
            </w:r>
          </w:p>
          <w:p w:rsidR="11790DFC" w:rsidRDefault="11790DFC" w14:paraId="00F83DAF" w14:textId="57057E60">
            <w:r w:rsidRPr="70B5B4CE" w:rsidR="11790D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Mathew(</w:t>
            </w:r>
            <w:r w:rsidRPr="70B5B4CE" w:rsidR="11790D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Leader)</w:t>
            </w:r>
          </w:p>
        </w:tc>
        <w:tc>
          <w:tcPr>
            <w:tcW w:w="702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AD5232C" w14:textId="0FB42EF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0B26CFDB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6987981" w14:textId="7A69D96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Location: </w:t>
            </w:r>
          </w:p>
          <w:p w:rsidR="25486525" w:rsidRDefault="25486525" w14:paraId="33CB256C" w14:textId="51B72427">
            <w:r w:rsidRPr="70B5B4CE" w:rsidR="254865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AUT – WS220</w:t>
            </w:r>
          </w:p>
        </w:tc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RDefault="70B5B4CE" w14:paraId="6B77E666" w14:textId="626890AC"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Date: </w:t>
            </w:r>
            <w:r w:rsidRPr="70B5B4CE" w:rsidR="28C617E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13/08/26</w:t>
            </w:r>
          </w:p>
          <w:p w:rsidR="70B5B4CE" w:rsidP="70B5B4CE" w:rsidRDefault="70B5B4CE" w14:paraId="4F6DAC04" w14:textId="17223F7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RDefault="70B5B4CE" w14:paraId="371BE19C" w14:textId="2988EDDB"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Time:</w:t>
            </w:r>
            <w:r w:rsidRPr="70B5B4CE" w:rsidR="70B5B4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70B5B4CE" w:rsidR="05E8EC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8:00 AM – 10:00 AM</w:t>
            </w:r>
          </w:p>
          <w:p w:rsidR="70B5B4CE" w:rsidP="70B5B4CE" w:rsidRDefault="70B5B4CE" w14:paraId="6CD3CB6D" w14:textId="24573F7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6FBAAA3C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718B14D" w14:textId="3B979BE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QA:</w:t>
            </w:r>
            <w:r w:rsidRPr="70B5B4CE" w:rsidR="7CC54C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Mathew</w:t>
            </w:r>
          </w:p>
          <w:p w:rsidR="70B5B4CE" w:rsidP="70B5B4CE" w:rsidRDefault="70B5B4CE" w14:paraId="74F16F72" w14:textId="162B7F0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9ED54C5" w14:textId="4693A1D2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Version: </w:t>
            </w:r>
            <w:r w:rsidRPr="70B5B4CE" w:rsidR="76E7644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1.0</w:t>
            </w:r>
          </w:p>
          <w:p w:rsidR="70B5B4CE" w:rsidP="70B5B4CE" w:rsidRDefault="70B5B4CE" w14:paraId="5260F621" w14:textId="02B3878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2B1B035" w14:textId="7977810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Minutes Reviewed By: </w:t>
            </w:r>
            <w:r w:rsidRPr="70B5B4CE" w:rsidR="7DF76F9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Mathew</w:t>
            </w:r>
          </w:p>
          <w:p w:rsidR="70B5B4CE" w:rsidP="70B5B4CE" w:rsidRDefault="70B5B4CE" w14:paraId="5DB89D95" w14:textId="033F8CC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70B5B4CE" w:rsidP="70B5B4CE" w:rsidRDefault="70B5B4CE" w14:paraId="4710554E" w14:textId="04330B3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149F85" w:rsidP="70B5B4CE" w:rsidRDefault="3A149F85" w14:paraId="6300F5FD" w14:textId="34CAD3FA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3A149F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 Attendees</w:t>
      </w:r>
    </w:p>
    <w:p w:rsidR="70B5B4CE" w:rsidP="70B5B4CE" w:rsidRDefault="70B5B4CE" w14:paraId="775E8141" w14:textId="294D329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70B5B4CE" w:rsidTr="70B5B4CE" w14:paraId="374A0261">
        <w:trPr>
          <w:trHeight w:val="300"/>
        </w:trPr>
        <w:tc>
          <w:tcPr>
            <w:tcW w:w="999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A93E101" w14:textId="5377B6E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Attendees</w:t>
            </w:r>
          </w:p>
        </w:tc>
      </w:tr>
      <w:tr w:rsidR="70B5B4CE" w:rsidTr="70B5B4CE" w14:paraId="7F7B381A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7D54F88" w14:textId="5182902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Names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9C825ED" w14:textId="4DD0C17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Representing</w:t>
            </w:r>
          </w:p>
        </w:tc>
      </w:tr>
      <w:tr w:rsidR="70B5B4CE" w:rsidTr="70B5B4CE" w14:paraId="1E5AE354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EC1A99C" w:rsidRDefault="2EC1A99C" w14:paraId="26AFA262" w14:textId="45F76EA0">
            <w:r w:rsidRPr="70B5B4CE" w:rsidR="2EC1A9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EC1A99C" w:rsidRDefault="2EC1A99C" w14:paraId="347A41E4" w14:textId="5E922688">
            <w:r w:rsidRPr="70B5B4CE" w:rsidR="2EC1A9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leader</w:t>
            </w:r>
          </w:p>
        </w:tc>
      </w:tr>
      <w:tr w:rsidR="70B5B4CE" w:rsidTr="70B5B4CE" w14:paraId="6689486F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EC1A99C" w:rsidRDefault="2EC1A99C" w14:paraId="464585A3" w14:textId="383C2C8C">
            <w:r w:rsidRPr="70B5B4CE" w:rsidR="2EC1A9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Isaiah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EC1A99C" w:rsidRDefault="2EC1A99C" w14:paraId="4D9D64BB" w14:textId="023A4647">
            <w:r w:rsidRPr="70B5B4CE" w:rsidR="2EC1A9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member</w:t>
            </w:r>
          </w:p>
        </w:tc>
      </w:tr>
      <w:tr w:rsidR="70B5B4CE" w:rsidTr="70B5B4CE" w14:paraId="17690C9B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EC1A99C" w:rsidRDefault="2EC1A99C" w14:paraId="3FE9665B" w14:textId="586D333E">
            <w:r w:rsidRPr="70B5B4CE" w:rsidR="2EC1A9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EC1A99C" w:rsidRDefault="2EC1A99C" w14:paraId="39A0FD58" w14:textId="09505229">
            <w:r w:rsidRPr="70B5B4CE" w:rsidR="2EC1A9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member</w:t>
            </w:r>
          </w:p>
        </w:tc>
      </w:tr>
      <w:tr w:rsidR="70B5B4CE" w:rsidTr="70B5B4CE" w14:paraId="0A03DDB3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EC1A99C" w:rsidRDefault="2EC1A99C" w14:paraId="570BD763" w14:textId="696C3AFB">
            <w:r w:rsidRPr="70B5B4CE" w:rsidR="2EC1A9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EC1A99C" w:rsidRDefault="2EC1A99C" w14:paraId="7E6209BD" w14:textId="0CB0633B">
            <w:r w:rsidRPr="70B5B4CE" w:rsidR="2EC1A9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member</w:t>
            </w:r>
          </w:p>
        </w:tc>
      </w:tr>
      <w:tr w:rsidR="70B5B4CE" w:rsidTr="70B5B4CE" w14:paraId="5EFFC0E7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6CA4BAD" w14:textId="07EFBFA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2018285" w14:textId="59B9701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D30166F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8ACC7DE" w14:textId="74D1CE9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0D3D450" w14:textId="0D030BA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4D94FCE1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F635A17" w14:textId="2607727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AD105C8" w14:textId="0CD684B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50006CE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2CC3B21" w14:textId="073D08E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925362A" w14:textId="1A297A1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3BCF620D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41A5C46" w14:textId="018BF9D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504A7F9" w14:textId="558121C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1733DD61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3697B28" w14:textId="79B1D34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913A527" w14:textId="559EFDC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46C03149">
        <w:trPr>
          <w:trHeight w:val="300"/>
        </w:trPr>
        <w:tc>
          <w:tcPr>
            <w:tcW w:w="999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2C0C23A" w14:textId="3DBA30C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Absent</w:t>
            </w:r>
          </w:p>
        </w:tc>
      </w:tr>
      <w:tr w:rsidR="70B5B4CE" w:rsidTr="70B5B4CE" w14:paraId="682F2CAA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003F734" w14:textId="47174D4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Names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8306B46" w14:textId="1A1EB70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Representing</w:t>
            </w:r>
          </w:p>
        </w:tc>
      </w:tr>
      <w:tr w:rsidR="70B5B4CE" w:rsidTr="70B5B4CE" w14:paraId="1974B3B0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D57F50D" w14:textId="2DCB20F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E73BD9D" w14:textId="266DFC1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E72845B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02331C3" w14:textId="6131072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A6C486F" w14:textId="3410F1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640F6D3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F4E17A4" w14:textId="15AF832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2229BE6" w14:textId="3EE5CEF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70B5B4CE" w:rsidP="70B5B4CE" w:rsidRDefault="70B5B4CE" w14:paraId="7E8876CD" w14:textId="7B29050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149F85" w:rsidP="70B5B4CE" w:rsidRDefault="3A149F85" w14:paraId="4F0A6E8C" w14:textId="45128BF7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3A149F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MINUTES DETAILS</w:t>
      </w:r>
    </w:p>
    <w:p w:rsidR="70B5B4CE" w:rsidP="70B5B4CE" w:rsidRDefault="70B5B4CE" w14:paraId="621E7B9D" w14:textId="446BE18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70B5B4CE" w:rsidTr="70B5B4CE" w14:paraId="7D6892B3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2C09BD0" w14:textId="3216B9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Minutes prepared by:</w:t>
            </w:r>
          </w:p>
          <w:p w:rsidR="304F5272" w:rsidRDefault="304F5272" w14:paraId="36435251" w14:textId="14E8767E">
            <w:r w:rsidRPr="70B5B4CE" w:rsidR="304F527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5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67615BF" w14:textId="540413D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Minutes circulation to:</w:t>
            </w:r>
          </w:p>
          <w:p w:rsidR="370C2EEE" w:rsidRDefault="370C2EEE" w14:paraId="14936A19" w14:textId="5FD2D03E">
            <w:r w:rsidRPr="70B5B4CE" w:rsidR="370C2E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All project members</w:t>
            </w:r>
          </w:p>
        </w:tc>
      </w:tr>
    </w:tbl>
    <w:p w:rsidR="70B5B4CE" w:rsidP="70B5B4CE" w:rsidRDefault="70B5B4CE" w14:paraId="6BEA42E1" w14:textId="54DECF7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2A942A28" w14:textId="7EFAB57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149F85" w:rsidP="70B5B4CE" w:rsidRDefault="3A149F85" w14:paraId="77F580CD" w14:textId="61A8BF89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3A149F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Agenda</w:t>
      </w:r>
    </w:p>
    <w:p w:rsidR="70B5B4CE" w:rsidP="70B5B4CE" w:rsidRDefault="70B5B4CE" w14:paraId="132D2E60" w14:textId="3E45A3A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70B5B4CE" w:rsidTr="70B5B4CE" w14:paraId="7B93B41B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43E34FE" w14:textId="290F3ED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091544E" w14:textId="3FC0DE5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Agenda Item Description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1983691" w14:textId="2450DD6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5429979" w14:textId="516B20A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 Allotted</w:t>
            </w:r>
          </w:p>
        </w:tc>
      </w:tr>
      <w:tr w:rsidR="70B5B4CE" w:rsidTr="70B5B4CE" w14:paraId="75302B8F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FE40FE5" w14:textId="55E88D60">
            <w:pPr>
              <w:pStyle w:val="ListParagraph"/>
              <w:numPr>
                <w:ilvl w:val="0"/>
                <w:numId w:val="28"/>
              </w:numPr>
              <w:bidi w:val="0"/>
              <w:ind w:left="34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5237ED39" w14:textId="426CD002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Review progress on assigned project documents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1DF942CA" w14:textId="46C6FE1C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All members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3AE78739" w14:textId="098B12AC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20 minutes</w:t>
            </w:r>
          </w:p>
        </w:tc>
      </w:tr>
      <w:tr w:rsidR="70B5B4CE" w:rsidTr="70B5B4CE" w14:paraId="03C3DC15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7C5D6AC" w14:textId="22FF9418">
            <w:pPr>
              <w:pStyle w:val="ListParagraph"/>
              <w:numPr>
                <w:ilvl w:val="0"/>
                <w:numId w:val="28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37004BB4" w14:textId="5BAC1A75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Review Bradley's Issue Register and Milestone Report progress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536F57F9" w14:textId="41AF9B5B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5EE4E482" w14:textId="128904DA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15 minutes</w:t>
            </w:r>
          </w:p>
        </w:tc>
      </w:tr>
      <w:tr w:rsidR="70B5B4CE" w:rsidTr="70B5B4CE" w14:paraId="0AE5CDF8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58C748C" w14:textId="59972CD9">
            <w:pPr>
              <w:pStyle w:val="ListParagraph"/>
              <w:numPr>
                <w:ilvl w:val="0"/>
                <w:numId w:val="28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5DF192A4" w14:textId="70CDB42E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Discuss risks, issues and incomplete work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6585903A" w14:textId="7541D863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All members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595930F3" w14:textId="1BEF71D1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10 minutes</w:t>
            </w:r>
          </w:p>
        </w:tc>
      </w:tr>
      <w:tr w:rsidR="70B5B4CE" w:rsidTr="70B5B4CE" w14:paraId="381DDA62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6219C11" w14:textId="42A9D403">
            <w:pPr>
              <w:pStyle w:val="ListParagraph"/>
              <w:numPr>
                <w:ilvl w:val="0"/>
                <w:numId w:val="28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2E59A973" w14:textId="6D9DEF2A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Identify changes required before submission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043B78E9" w14:textId="0819218D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56A40A02" w14:textId="6C92AFA2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15 minutes</w:t>
            </w:r>
          </w:p>
        </w:tc>
      </w:tr>
      <w:tr w:rsidR="70B5B4CE" w:rsidTr="70B5B4CE" w14:paraId="7ECF327D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941C2AB" w14:textId="4B8CEB5F">
            <w:pPr>
              <w:pStyle w:val="ListParagraph"/>
              <w:numPr>
                <w:ilvl w:val="0"/>
                <w:numId w:val="28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37F1DCFA" w14:textId="5FBB3973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Plan final week of project work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72E015A6" w14:textId="6B24575D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All members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AAD5094" w:rsidRDefault="7AAD5094" w14:paraId="4684150C" w14:textId="40926315">
            <w:r w:rsidRPr="70B5B4CE" w:rsidR="7AAD50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15 minutes</w:t>
            </w:r>
          </w:p>
        </w:tc>
      </w:tr>
    </w:tbl>
    <w:p w:rsidR="70B5B4CE" w:rsidP="70B5B4CE" w:rsidRDefault="70B5B4CE" w14:paraId="4EBA9BE6" w14:textId="34794997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149F85" w:rsidP="70B5B4CE" w:rsidRDefault="3A149F85" w14:paraId="5F83EEC4" w14:textId="53C7C5A1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3A149F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Action Items/Action Items from the Previous Meeting</w:t>
      </w:r>
    </w:p>
    <w:p w:rsidR="70B5B4CE" w:rsidP="70B5B4CE" w:rsidRDefault="70B5B4CE" w14:paraId="30130AD0" w14:textId="7401A87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70B5B4CE" w:rsidTr="70B5B4CE" w14:paraId="76E46849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0D5DBF61" w14:textId="3B9F382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4BD0E797" w14:textId="1443AB6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Action Item Description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658D6BB6" w14:textId="2F8130E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59C05CE3" w14:textId="4768CC3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Expected Completion Date</w:t>
            </w:r>
          </w:p>
        </w:tc>
      </w:tr>
      <w:tr w:rsidR="70B5B4CE" w:rsidTr="70B5B4CE" w14:paraId="7A80C711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71D23B3" w14:textId="5755C111">
            <w:pPr>
              <w:pStyle w:val="ListParagraph"/>
              <w:numPr>
                <w:ilvl w:val="0"/>
                <w:numId w:val="29"/>
              </w:numPr>
              <w:bidi w:val="0"/>
              <w:ind w:left="144" w:hanging="15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3126DAD5" w14:textId="1258F6E6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Business Case and related documents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2B453EF7" w14:textId="584E3FB7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30754C70" w14:textId="0067721C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</w:t>
            </w:r>
          </w:p>
        </w:tc>
      </w:tr>
      <w:tr w:rsidR="70B5B4CE" w:rsidTr="70B5B4CE" w14:paraId="5D839F74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6B70411" w14:textId="58A6BAD2">
            <w:pPr>
              <w:pStyle w:val="ListParagraph"/>
              <w:numPr>
                <w:ilvl w:val="0"/>
                <w:numId w:val="29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6023ADD1" w14:textId="2999ADDB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Project Charter and update Risk Register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7599870E" w14:textId="463B8BD7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Isaiah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439F7640" w14:textId="53352FAC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 ongoing</w:t>
            </w:r>
          </w:p>
        </w:tc>
      </w:tr>
      <w:tr w:rsidR="70B5B4CE" w:rsidTr="70B5B4CE" w14:paraId="3DF02ED2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A622E0E" w14:textId="394E1166">
            <w:pPr>
              <w:pStyle w:val="ListParagraph"/>
              <w:numPr>
                <w:ilvl w:val="0"/>
                <w:numId w:val="29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280F9194" w14:textId="48B668EE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Stakeholder Register and Team Contract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6353BD82" w14:textId="1533F406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22A250D5" w14:textId="2F137254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</w:t>
            </w:r>
          </w:p>
        </w:tc>
      </w:tr>
      <w:tr w:rsidR="70B5B4CE" w:rsidTr="70B5B4CE" w14:paraId="0F71809A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BB806CB" w14:textId="62899C56">
            <w:pPr>
              <w:pStyle w:val="ListParagraph"/>
              <w:numPr>
                <w:ilvl w:val="0"/>
                <w:numId w:val="29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644AC337" w14:textId="43A9BB6B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Prepare Issue Register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6D65A4A1" w14:textId="1243EFEF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46780DFB" w14:textId="23A7FA25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</w:t>
            </w:r>
          </w:p>
        </w:tc>
      </w:tr>
      <w:tr w:rsidR="70B5B4CE" w:rsidTr="70B5B4CE" w14:paraId="3D25C9D7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4E9C11F" w14:textId="3DE475E1">
            <w:pPr>
              <w:pStyle w:val="ListParagraph"/>
              <w:numPr>
                <w:ilvl w:val="0"/>
                <w:numId w:val="29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6957D486" w14:textId="1F1ABA8B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Prepare first draft of Milestone Report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63E8E779" w14:textId="4DC50902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5872228" w:rsidRDefault="05872228" w14:paraId="1BA84B0B" w14:textId="75DBB84A">
            <w:r w:rsidRPr="70B5B4CE" w:rsidR="058722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13/08/26</w:t>
            </w:r>
          </w:p>
        </w:tc>
      </w:tr>
    </w:tbl>
    <w:p w:rsidR="70B5B4CE" w:rsidP="70B5B4CE" w:rsidRDefault="70B5B4CE" w14:paraId="60A2BE87" w14:textId="7B8A32C6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149F85" w:rsidP="70B5B4CE" w:rsidRDefault="3A149F85" w14:paraId="3F40A91D" w14:textId="2C2FD11B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3A149F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Discussion and Decisions</w:t>
      </w:r>
    </w:p>
    <w:p w:rsidR="70B5B4CE" w:rsidP="70B5B4CE" w:rsidRDefault="70B5B4CE" w14:paraId="18EB272B" w14:textId="3223B45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70B5B4CE" w:rsidTr="70B5B4CE" w14:paraId="6FB5B91B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F9E7A00" w14:textId="5DCA0D3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FF83A84" w14:textId="560FBB6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Discussion and Decisions</w:t>
            </w:r>
          </w:p>
        </w:tc>
      </w:tr>
      <w:tr w:rsidR="70B5B4CE" w:rsidTr="70B5B4CE" w14:paraId="2593E330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54F41D0" w14:textId="1CDA278D">
            <w:pPr>
              <w:pStyle w:val="ListParagraph"/>
              <w:numPr>
                <w:ilvl w:val="0"/>
                <w:numId w:val="30"/>
              </w:numPr>
              <w:bidi w:val="0"/>
              <w:ind w:left="34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049C6F" w:rsidRDefault="7C049C6F" w14:paraId="7775F920" w14:textId="0ED9715B">
            <w:r w:rsidRPr="70B5B4CE" w:rsidR="7C049C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All members provided an update on the progress of their assigned documents.</w:t>
            </w:r>
          </w:p>
          <w:p w:rsidR="70B5B4CE" w:rsidP="70B5B4CE" w:rsidRDefault="70B5B4CE" w14:paraId="0395EAD1" w14:textId="27CB2D0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650E679A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F44EE6B" w14:textId="79FBAFB5">
            <w:pPr>
              <w:pStyle w:val="ListParagraph"/>
              <w:numPr>
                <w:ilvl w:val="0"/>
                <w:numId w:val="30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049C6F" w:rsidRDefault="7C049C6F" w14:paraId="3897DEBE" w14:textId="2311A4CC">
            <w:r w:rsidRPr="70B5B4CE" w:rsidR="7C049C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 confirmed that he understood his responsibilities after being briefed at the previous meeting.</w:t>
            </w:r>
          </w:p>
          <w:p w:rsidR="70B5B4CE" w:rsidP="70B5B4CE" w:rsidRDefault="70B5B4CE" w14:paraId="0750FBD8" w14:textId="21B6410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0F586FE1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8FEA75F" w14:textId="1A616532">
            <w:pPr>
              <w:pStyle w:val="ListParagraph"/>
              <w:numPr>
                <w:ilvl w:val="0"/>
                <w:numId w:val="30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049C6F" w:rsidRDefault="7C049C6F" w14:paraId="4438DEEE" w14:textId="66476918">
            <w:r w:rsidRPr="70B5B4CE" w:rsidR="7C049C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The team reviewed progress on the Business Case, Project Charter, Stakeholder Register and Team Contract.</w:t>
            </w:r>
          </w:p>
          <w:p w:rsidR="70B5B4CE" w:rsidP="70B5B4CE" w:rsidRDefault="70B5B4CE" w14:paraId="13EDE6F2" w14:textId="78200BC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31E8232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EB158CD" w14:textId="6C893EE4">
            <w:pPr>
              <w:pStyle w:val="ListParagraph"/>
              <w:numPr>
                <w:ilvl w:val="0"/>
                <w:numId w:val="30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049C6F" w:rsidRDefault="7C049C6F" w14:paraId="744205E9" w14:textId="6A347038">
            <w:r w:rsidRPr="70B5B4CE" w:rsidR="7C049C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 presented progress on the Issue Register and Milestone Report.</w:t>
            </w:r>
          </w:p>
          <w:p w:rsidR="70B5B4CE" w:rsidP="70B5B4CE" w:rsidRDefault="70B5B4CE" w14:paraId="40E7EF58" w14:textId="593D2F5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6FB2E857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30CAE68" w14:textId="5490D446">
            <w:pPr>
              <w:pStyle w:val="ListParagraph"/>
              <w:numPr>
                <w:ilvl w:val="0"/>
                <w:numId w:val="30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049C6F" w:rsidRDefault="7C049C6F" w14:paraId="53E0C406" w14:textId="631A219B">
            <w:r w:rsidRPr="70B5B4CE" w:rsidR="7C049C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Isaiah provided an update on risks identified in the Risk Register.</w:t>
            </w:r>
          </w:p>
          <w:p w:rsidR="70B5B4CE" w:rsidP="70B5B4CE" w:rsidRDefault="70B5B4CE" w14:paraId="4E320E7C" w14:textId="19D63FA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3D54A0F0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40AB5C7" w14:textId="10245CB3">
            <w:pPr>
              <w:pStyle w:val="ListParagraph"/>
              <w:numPr>
                <w:ilvl w:val="0"/>
                <w:numId w:val="30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049C6F" w:rsidRDefault="7C049C6F" w14:paraId="4409C530" w14:textId="689167A6">
            <w:r w:rsidRPr="70B5B4CE" w:rsidR="7C049C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The team identified several documents that required final proofreading and formatting.</w:t>
            </w:r>
          </w:p>
          <w:p w:rsidR="70B5B4CE" w:rsidP="70B5B4CE" w:rsidRDefault="70B5B4CE" w14:paraId="6B4590CF" w14:textId="5AD4374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1F8B3B72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0AD58EB" w14:textId="2E9FE98F">
            <w:pPr>
              <w:pStyle w:val="ListParagraph"/>
              <w:numPr>
                <w:ilvl w:val="0"/>
                <w:numId w:val="30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049C6F" w:rsidRDefault="7C049C6F" w14:paraId="5A164876" w14:textId="350F079A">
            <w:r w:rsidRPr="70B5B4CE" w:rsidR="7C049C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Members agreed to complete outstanding work before the final team meeting.</w:t>
            </w:r>
          </w:p>
          <w:p w:rsidR="70B5B4CE" w:rsidP="70B5B4CE" w:rsidRDefault="70B5B4CE" w14:paraId="7CB2352E" w14:textId="6F701B7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28947C71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996ABE3" w14:textId="0618CC3E">
            <w:pPr>
              <w:pStyle w:val="ListParagraph"/>
              <w:numPr>
                <w:ilvl w:val="0"/>
                <w:numId w:val="30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049C6F" w:rsidRDefault="7C049C6F" w14:paraId="455C8853" w14:textId="2E69461C">
            <w:r w:rsidRPr="70B5B4CE" w:rsidR="7C049C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The final team meeting was scheduled for 20 August 2026.</w:t>
            </w:r>
          </w:p>
        </w:tc>
      </w:tr>
    </w:tbl>
    <w:p w:rsidR="70B5B4CE" w:rsidP="70B5B4CE" w:rsidRDefault="70B5B4CE" w14:paraId="76EB4CC0" w14:textId="262E754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149F85" w:rsidP="70B5B4CE" w:rsidRDefault="3A149F85" w14:paraId="3E1C03EE" w14:textId="7DC2DC51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3A149F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Summary of Action Items</w:t>
      </w:r>
    </w:p>
    <w:p w:rsidR="70B5B4CE" w:rsidP="70B5B4CE" w:rsidRDefault="70B5B4CE" w14:paraId="32D027D8" w14:textId="2887C7E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70B5B4CE" w:rsidTr="70B5B4CE" w14:paraId="3E5E9DC6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159AF69D" w14:textId="41780B5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39E5A241" w14:textId="2047E81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Action Item Description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2A75E6B3" w14:textId="641ACB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19612787" w14:textId="37E2563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Expected Completion Date</w:t>
            </w:r>
          </w:p>
        </w:tc>
      </w:tr>
      <w:tr w:rsidR="70B5B4CE" w:rsidTr="70B5B4CE" w14:paraId="2D8AC02F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BFF6FC8" w14:textId="7817A992">
            <w:pPr>
              <w:pStyle w:val="ListParagraph"/>
              <w:numPr>
                <w:ilvl w:val="0"/>
                <w:numId w:val="31"/>
              </w:numPr>
              <w:bidi w:val="0"/>
              <w:ind w:left="34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761DA0F" w:rsidRDefault="5761DA0F" w14:paraId="3B72815F" w14:textId="2DEC1DE3">
            <w:r w:rsidRPr="70B5B4CE" w:rsidR="5761DA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Finalise Business Case and Stakeholder Management Strategy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7BA7C6AF" w14:textId="3C953E73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74D4A48B" w14:textId="64D9F4C0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20/08/26</w:t>
            </w:r>
          </w:p>
        </w:tc>
      </w:tr>
      <w:tr w:rsidR="70B5B4CE" w:rsidTr="70B5B4CE" w14:paraId="78AAD50F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A87D9FE" w14:textId="7BA7687A">
            <w:pPr>
              <w:pStyle w:val="ListParagraph"/>
              <w:numPr>
                <w:ilvl w:val="0"/>
                <w:numId w:val="31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00A014E2" w14:textId="491BD8FB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Update Project Charter and Risk Register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4450BCE4" w14:textId="665E5486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Isaiah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77CC3A1A" w14:textId="1312EFCC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20/08/26</w:t>
            </w:r>
          </w:p>
        </w:tc>
      </w:tr>
      <w:tr w:rsidR="70B5B4CE" w:rsidTr="70B5B4CE" w14:paraId="1902C586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85CF9F8" w14:textId="4751AEB7">
            <w:pPr>
              <w:pStyle w:val="ListParagraph"/>
              <w:numPr>
                <w:ilvl w:val="0"/>
                <w:numId w:val="31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6A843BB0" w14:textId="6F2DE433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Finalise Stakeholder Register, Team Contract and meeting documentation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7EEA8B0C" w14:textId="19D29691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43A75880" w14:textId="4BF8B14C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20/08/26</w:t>
            </w:r>
          </w:p>
        </w:tc>
      </w:tr>
      <w:tr w:rsidR="70B5B4CE" w:rsidTr="70B5B4CE" w14:paraId="4BAE63C9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41AB5C9" w14:textId="43BCF759">
            <w:pPr>
              <w:pStyle w:val="ListParagraph"/>
              <w:numPr>
                <w:ilvl w:val="0"/>
                <w:numId w:val="31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5D036842" w14:textId="1707C884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Finalise Issue Register and Milestone Report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345504A0" w14:textId="44926DBD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4DA0B8B0" w14:textId="741CEB74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20/08/26</w:t>
            </w:r>
          </w:p>
        </w:tc>
      </w:tr>
      <w:tr w:rsidR="70B5B4CE" w:rsidTr="70B5B4CE" w14:paraId="7F375D59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52A09DC" w14:textId="04E19AEB">
            <w:pPr>
              <w:pStyle w:val="ListParagraph"/>
              <w:numPr>
                <w:ilvl w:val="0"/>
                <w:numId w:val="31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5ED71A68" w14:textId="2FBD442C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Proofread assigned documents before final meeting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64735C49" w14:textId="30CE249F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All members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DE358BD" w:rsidRDefault="3DE358BD" w14:paraId="7E7DA8E2" w14:textId="75FB72CA">
            <w:r w:rsidRPr="70B5B4CE" w:rsidR="3DE358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20/08/26</w:t>
            </w:r>
          </w:p>
        </w:tc>
      </w:tr>
    </w:tbl>
    <w:p w:rsidR="70B5B4CE" w:rsidP="70B5B4CE" w:rsidRDefault="70B5B4CE" w14:paraId="63267444" w14:textId="5268B2F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0CFAF6BC" w14:textId="3D198E2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4FC7B564" w14:textId="0F14CAE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15DFFD79" w14:textId="47BF8A2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149F85" w:rsidP="70B5B4CE" w:rsidRDefault="3A149F85" w14:paraId="22B4720B" w14:textId="72373CF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3A149F8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 Meeting</w:t>
      </w:r>
    </w:p>
    <w:p w:rsidR="70B5B4CE" w:rsidP="70B5B4CE" w:rsidRDefault="70B5B4CE" w14:paraId="7612620D" w14:textId="384BE2E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065"/>
        <w:gridCol w:w="3870"/>
        <w:gridCol w:w="5055"/>
      </w:tblGrid>
      <w:tr w:rsidR="70B5B4CE" w:rsidTr="70B5B4CE" w14:paraId="043D2483">
        <w:trPr>
          <w:trHeight w:val="300"/>
        </w:trPr>
        <w:tc>
          <w:tcPr>
            <w:tcW w:w="4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RDefault="70B5B4CE" w14:paraId="1D12B060" w14:textId="3A926D05"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Date: </w:t>
            </w:r>
            <w:r w:rsidRPr="70B5B4CE" w:rsidR="34D8BAC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20/08/26</w:t>
            </w:r>
          </w:p>
          <w:p w:rsidR="70B5B4CE" w:rsidP="70B5B4CE" w:rsidRDefault="70B5B4CE" w14:paraId="1E3B8C82" w14:textId="61E6715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RDefault="70B5B4CE" w14:paraId="111DE2F8" w14:textId="6F4FB0B8"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Time:</w:t>
            </w:r>
            <w:r w:rsidRPr="70B5B4CE" w:rsidR="1C2D660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8:00 AM – 10:00 AM</w:t>
            </w:r>
          </w:p>
          <w:p w:rsidR="70B5B4CE" w:rsidP="70B5B4CE" w:rsidRDefault="70B5B4CE" w14:paraId="44A38926" w14:textId="04758F7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06BC197A">
        <w:trPr>
          <w:trHeight w:val="300"/>
        </w:trPr>
        <w:tc>
          <w:tcPr>
            <w:tcW w:w="9990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A0DED6A" w14:textId="72D3964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Discussion points for the next meeting:</w:t>
            </w:r>
          </w:p>
        </w:tc>
      </w:tr>
      <w:tr w:rsidR="70B5B4CE" w:rsidTr="70B5B4CE" w14:paraId="463F9377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25B623F" w14:textId="3CF95714">
            <w:pPr>
              <w:pStyle w:val="ListParagraph"/>
              <w:numPr>
                <w:ilvl w:val="0"/>
                <w:numId w:val="32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25E9DDD" w:rsidRDefault="325E9DDD" w14:paraId="15D56DE4" w14:textId="5AB116B1">
            <w:r w:rsidRPr="70B5B4CE" w:rsidR="325E9D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Review all completed Part 1 documents.</w:t>
            </w:r>
          </w:p>
        </w:tc>
      </w:tr>
      <w:tr w:rsidR="70B5B4CE" w:rsidTr="70B5B4CE" w14:paraId="14841CB2">
        <w:trPr>
          <w:trHeight w:val="6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FE878E7" w14:textId="7D18F72F">
            <w:pPr>
              <w:pStyle w:val="ListParagraph"/>
              <w:numPr>
                <w:ilvl w:val="0"/>
                <w:numId w:val="32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25E9DDD" w:rsidRDefault="325E9DDD" w14:paraId="105EF023" w14:textId="055BB993">
            <w:r w:rsidRPr="70B5B4CE" w:rsidR="325E9D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Check formatting, accuracy and consistency.</w:t>
            </w:r>
          </w:p>
        </w:tc>
      </w:tr>
      <w:tr w:rsidR="70B5B4CE" w:rsidTr="70B5B4CE" w14:paraId="2E8BECC2">
        <w:trPr>
          <w:trHeight w:val="6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0E9E2F0" w14:textId="7FC7912D">
            <w:pPr>
              <w:pStyle w:val="ListParagraph"/>
              <w:numPr>
                <w:ilvl w:val="0"/>
                <w:numId w:val="32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25E9DDD" w:rsidRDefault="325E9DDD" w14:paraId="793DEA0A" w14:textId="295C889B">
            <w:r w:rsidRPr="70B5B4CE" w:rsidR="325E9D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Confirm everything is ready for submission.</w:t>
            </w:r>
          </w:p>
        </w:tc>
      </w:tr>
      <w:tr w:rsidR="70B5B4CE" w:rsidTr="70B5B4CE" w14:paraId="5A2D307A">
        <w:trPr>
          <w:trHeight w:val="300"/>
        </w:trPr>
        <w:tc>
          <w:tcPr>
            <w:tcW w:w="9990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6412D39" w14:textId="59BFB1A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Action Items to be discussed in the next meeting:</w:t>
            </w:r>
          </w:p>
        </w:tc>
      </w:tr>
      <w:tr w:rsidR="70B5B4CE" w:rsidTr="70B5B4CE" w14:paraId="67ED7A78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7506AF3" w14:textId="303B637E">
            <w:pPr>
              <w:pStyle w:val="ListParagraph"/>
              <w:numPr>
                <w:ilvl w:val="0"/>
                <w:numId w:val="33"/>
              </w:numPr>
              <w:bidi w:val="0"/>
              <w:ind w:left="245" w:hanging="20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F02C629" w:rsidRDefault="7F02C629" w14:paraId="7801D87A" w14:textId="7D3E8727">
            <w:r w:rsidRPr="70B5B4CE" w:rsidR="7F02C6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Resolve any remaining incomplete work.</w:t>
            </w:r>
          </w:p>
        </w:tc>
      </w:tr>
      <w:tr w:rsidR="70B5B4CE" w:rsidTr="70B5B4CE" w14:paraId="4632C52F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12B7C5D" w14:textId="4BA57741">
            <w:pPr>
              <w:pStyle w:val="ListParagraph"/>
              <w:numPr>
                <w:ilvl w:val="0"/>
                <w:numId w:val="33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F02C629" w:rsidRDefault="7F02C629" w14:paraId="0B21C38E" w14:textId="1A97F42B">
            <w:r w:rsidRPr="70B5B4CE" w:rsidR="7F02C6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final proofreading.</w:t>
            </w:r>
          </w:p>
        </w:tc>
      </w:tr>
      <w:tr w:rsidR="70B5B4CE" w:rsidTr="70B5B4CE" w14:paraId="3D966F41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7F5DD28" w14:textId="49022BFE">
            <w:pPr>
              <w:pStyle w:val="ListParagraph"/>
              <w:numPr>
                <w:ilvl w:val="0"/>
                <w:numId w:val="33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F02C629" w:rsidRDefault="7F02C629" w14:paraId="3703E1D7" w14:textId="6DA3CCB8">
            <w:r w:rsidRPr="70B5B4CE" w:rsidR="7F02C6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Confirm submission responsibilities.</w:t>
            </w:r>
          </w:p>
        </w:tc>
      </w:tr>
    </w:tbl>
    <w:p w:rsidR="70B5B4CE" w:rsidP="70B5B4CE" w:rsidRDefault="70B5B4CE" w14:paraId="1AFE40FB" w14:textId="063F06D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01FF028E" w14:textId="4AAF4581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31286EB5" w14:textId="33E159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F02C629" w:rsidP="70B5B4CE" w:rsidRDefault="7F02C629" w14:paraId="1B26A03B" w14:textId="68D26BE5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7F02C6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&lt;Meeting Title Details&gt;</w:t>
      </w:r>
    </w:p>
    <w:p w:rsidR="70B5B4CE" w:rsidP="70B5B4CE" w:rsidRDefault="70B5B4CE" w14:paraId="162FB19D" w14:textId="1F2C691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940"/>
        <w:gridCol w:w="2940"/>
        <w:gridCol w:w="4080"/>
      </w:tblGrid>
      <w:tr w:rsidR="70B5B4CE" w:rsidTr="70B5B4CE" w14:paraId="3809E1C5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CF16694" w14:textId="67AF68B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Client/Project:</w:t>
            </w:r>
          </w:p>
        </w:tc>
        <w:tc>
          <w:tcPr>
            <w:tcW w:w="702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CC13BFE" w:rsidRDefault="5CC13BFE" w14:paraId="262AD35D" w14:textId="11C08D36">
            <w:r w:rsidRPr="70B5B4CE" w:rsidR="5CC13BF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PMS Comparison Project</w:t>
            </w:r>
          </w:p>
        </w:tc>
      </w:tr>
      <w:tr w:rsidR="70B5B4CE" w:rsidTr="70B5B4CE" w14:paraId="71EA9710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297ABF3" w14:textId="5C312C1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Purpose:</w:t>
            </w:r>
          </w:p>
          <w:p w:rsidR="70B5B4CE" w:rsidP="70B5B4CE" w:rsidRDefault="70B5B4CE" w14:paraId="7CCCE049" w14:textId="1F73F80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20668A69" w:rsidRDefault="20668A69" w14:paraId="60CEDC31" w14:textId="6BC4F460">
            <w:r w:rsidRPr="70B5B4CE" w:rsidR="20668A6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Conduct a final review of Assignment 1 Part 1 documents and prepare the project for submission.</w:t>
            </w:r>
          </w:p>
          <w:p w:rsidR="70B5B4CE" w:rsidP="70B5B4CE" w:rsidRDefault="70B5B4CE" w14:paraId="1DA71A00" w14:textId="3526428A">
            <w:pPr>
              <w:ind w:left="36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15123902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FA6B2A7" w14:textId="3AAB966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Meeting called by:</w:t>
            </w:r>
          </w:p>
          <w:p w:rsidR="70B5B4CE" w:rsidP="70B5B4CE" w:rsidRDefault="70B5B4CE" w14:paraId="23A559D4" w14:textId="635AE77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4668CA9" w:rsidRDefault="74668CA9" w14:paraId="2A711C21" w14:textId="5913D527">
            <w:r w:rsidRPr="70B5B4CE" w:rsidR="74668C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 (Project Leader)</w:t>
            </w:r>
          </w:p>
        </w:tc>
      </w:tr>
      <w:tr w:rsidR="70B5B4CE" w:rsidTr="70B5B4CE" w14:paraId="74DF2E9C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E0168C0" w14:textId="2E48CA7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Location: </w:t>
            </w:r>
          </w:p>
          <w:p w:rsidR="2DA9046D" w:rsidRDefault="2DA9046D" w14:paraId="79FD1782" w14:textId="5A803BF6">
            <w:r w:rsidRPr="70B5B4CE" w:rsidR="2DA904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AUT – WS220</w:t>
            </w:r>
          </w:p>
        </w:tc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A07301D" w14:textId="1F38C66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Date: </w:t>
            </w:r>
          </w:p>
          <w:p w:rsidR="13CE1F75" w:rsidRDefault="13CE1F75" w14:paraId="73C739CC" w14:textId="21E495E9">
            <w:r w:rsidRPr="70B5B4CE" w:rsidR="13CE1F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20/08/26</w:t>
            </w: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FDA0B8B" w14:textId="7494367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Time:</w:t>
            </w:r>
            <w:r w:rsidRPr="70B5B4CE" w:rsidR="70B5B4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  <w:p w:rsidR="336EC46F" w:rsidRDefault="336EC46F" w14:paraId="379B9352" w14:textId="791FDE0C">
            <w:r w:rsidRPr="70B5B4CE" w:rsidR="336EC4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8:00 AM – 10:00 AM</w:t>
            </w:r>
          </w:p>
        </w:tc>
      </w:tr>
      <w:tr w:rsidR="70B5B4CE" w:rsidTr="70B5B4CE" w14:paraId="049004CC">
        <w:trPr>
          <w:trHeight w:val="300"/>
        </w:trPr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DFF1EC8" w14:textId="283B52A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QA:</w:t>
            </w:r>
          </w:p>
          <w:p w:rsidR="23D9D20C" w:rsidRDefault="23D9D20C" w14:paraId="450C076E" w14:textId="79259A78">
            <w:r w:rsidRPr="70B5B4CE" w:rsidR="23D9D2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2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01E239F" w14:textId="5881EDE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Version: </w:t>
            </w:r>
          </w:p>
          <w:p w:rsidR="315E44B6" w:rsidRDefault="315E44B6" w14:paraId="68924F98" w14:textId="0E377344">
            <w:r w:rsidRPr="70B5B4CE" w:rsidR="315E44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1.0</w:t>
            </w: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3C115B8" w14:textId="66EDE02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Minutes Reviewed By: </w:t>
            </w:r>
          </w:p>
          <w:p w:rsidR="06CE8B8E" w:rsidRDefault="06CE8B8E" w14:paraId="40E9D900" w14:textId="30642F8B">
            <w:r w:rsidRPr="70B5B4CE" w:rsidR="06CE8B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</w:tr>
    </w:tbl>
    <w:p w:rsidR="70B5B4CE" w:rsidP="70B5B4CE" w:rsidRDefault="70B5B4CE" w14:paraId="32E1272E" w14:textId="2F79B76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B1D982" w:rsidP="70B5B4CE" w:rsidRDefault="68B1D982" w14:paraId="2AE5541E" w14:textId="2235FB77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68B1D9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 Attendees</w:t>
      </w:r>
    </w:p>
    <w:p w:rsidR="70B5B4CE" w:rsidP="70B5B4CE" w:rsidRDefault="70B5B4CE" w14:paraId="51FF08BD" w14:textId="2CE67DC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70B5B4CE" w:rsidTr="70B5B4CE" w14:paraId="3684A5CD">
        <w:trPr>
          <w:trHeight w:val="300"/>
        </w:trPr>
        <w:tc>
          <w:tcPr>
            <w:tcW w:w="999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CE7947B" w14:textId="66A09E6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Attendees</w:t>
            </w:r>
          </w:p>
        </w:tc>
      </w:tr>
      <w:tr w:rsidR="70B5B4CE" w:rsidTr="70B5B4CE" w14:paraId="0AF1E5F4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1B3FE04" w14:textId="781CE9B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Names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31C60C6" w14:textId="0DC7B1D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Representing</w:t>
            </w:r>
          </w:p>
        </w:tc>
      </w:tr>
      <w:tr w:rsidR="70B5B4CE" w:rsidTr="70B5B4CE" w14:paraId="69427BEA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69C9D8" w:rsidRDefault="2269C9D8" w14:paraId="2A664DF0" w14:textId="50450E15">
            <w:r w:rsidRPr="70B5B4CE" w:rsidR="2269C9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69C9D8" w:rsidRDefault="2269C9D8" w14:paraId="516A86E0" w14:textId="5228ED15">
            <w:r w:rsidRPr="70B5B4CE" w:rsidR="2269C9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leader</w:t>
            </w:r>
          </w:p>
        </w:tc>
      </w:tr>
      <w:tr w:rsidR="70B5B4CE" w:rsidTr="70B5B4CE" w14:paraId="344C316C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69C9D8" w:rsidRDefault="2269C9D8" w14:paraId="4C5657BB" w14:textId="4B94F561">
            <w:r w:rsidRPr="70B5B4CE" w:rsidR="2269C9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Isaiah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69C9D8" w:rsidRDefault="2269C9D8" w14:paraId="22FCED2C" w14:textId="6E4AF206">
            <w:r w:rsidRPr="70B5B4CE" w:rsidR="2269C9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member</w:t>
            </w:r>
          </w:p>
        </w:tc>
      </w:tr>
      <w:tr w:rsidR="70B5B4CE" w:rsidTr="70B5B4CE" w14:paraId="0B761681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69C9D8" w:rsidRDefault="2269C9D8" w14:paraId="6F4702CA" w14:textId="4AA15DDB">
            <w:r w:rsidRPr="70B5B4CE" w:rsidR="2269C9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69C9D8" w:rsidRDefault="2269C9D8" w14:paraId="791251BF" w14:textId="5AFB8F2E">
            <w:r w:rsidRPr="70B5B4CE" w:rsidR="2269C9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member</w:t>
            </w:r>
          </w:p>
        </w:tc>
      </w:tr>
      <w:tr w:rsidR="70B5B4CE" w:rsidTr="70B5B4CE" w14:paraId="617E7EF9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69C9D8" w:rsidRDefault="2269C9D8" w14:paraId="1BEF6C17" w14:textId="70C0CF74">
            <w:r w:rsidRPr="70B5B4CE" w:rsidR="2269C9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69C9D8" w:rsidRDefault="2269C9D8" w14:paraId="75644C0E" w14:textId="60B3C422">
            <w:r w:rsidRPr="70B5B4CE" w:rsidR="2269C9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Project member</w:t>
            </w:r>
          </w:p>
        </w:tc>
      </w:tr>
      <w:tr w:rsidR="70B5B4CE" w:rsidTr="70B5B4CE" w14:paraId="1F577A64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4C2B541" w14:textId="0CD9713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5E4E3B6" w14:textId="7A24C8B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210C61BB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AAEC297" w14:textId="23CB1D0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A0EB4FA" w14:textId="1B0D8E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382E948F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F1B0F31" w14:textId="6F2B132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CC3693D" w14:textId="5344249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6E826C30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86173C3" w14:textId="1363EBA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5D08D8E" w14:textId="25DE320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18688C3B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A4A62FC" w14:textId="2FE9AC2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695E165" w14:textId="0D3A40B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1578C827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C861A86" w14:textId="1EED31D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27E14FD" w14:textId="59745DB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06C5B255">
        <w:trPr>
          <w:trHeight w:val="300"/>
        </w:trPr>
        <w:tc>
          <w:tcPr>
            <w:tcW w:w="9990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574503B" w14:textId="0DA631E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Absent</w:t>
            </w:r>
          </w:p>
        </w:tc>
      </w:tr>
      <w:tr w:rsidR="70B5B4CE" w:rsidTr="70B5B4CE" w14:paraId="0DDCA93C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93C9675" w14:textId="3D8CED1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Names</w:t>
            </w: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C4E4F58" w14:textId="069AC68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Representing</w:t>
            </w:r>
          </w:p>
        </w:tc>
      </w:tr>
      <w:tr w:rsidR="70B5B4CE" w:rsidTr="70B5B4CE" w14:paraId="6F9F52EF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A96DE65" w14:textId="0003817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9BEAA49" w14:textId="28CEEFF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24FC987B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B6F2F1B" w14:textId="1DB0B26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F515E03" w14:textId="6910135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40AB0A59">
        <w:trPr>
          <w:trHeight w:val="300"/>
        </w:trPr>
        <w:tc>
          <w:tcPr>
            <w:tcW w:w="59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A648347" w14:textId="28EAF71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AF7D8E4" w14:textId="36AE9A9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70B5B4CE" w:rsidP="70B5B4CE" w:rsidRDefault="70B5B4CE" w14:paraId="196615E2" w14:textId="7FFC89B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B1D982" w:rsidP="70B5B4CE" w:rsidRDefault="68B1D982" w14:paraId="4A96D6E0" w14:textId="5D97FC2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68B1D9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MINUTES DETAILS</w:t>
      </w:r>
    </w:p>
    <w:p w:rsidR="70B5B4CE" w:rsidP="70B5B4CE" w:rsidRDefault="70B5B4CE" w14:paraId="4FDC753A" w14:textId="1F686BD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70B5B4CE" w:rsidTr="70B5B4CE" w14:paraId="02EA3D69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DAFCBA0" w14:textId="44DBA38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Minutes prepared by:</w:t>
            </w:r>
          </w:p>
          <w:p w:rsidR="29E47BEE" w:rsidRDefault="29E47BEE" w14:paraId="13DAAFD3" w14:textId="591F275C">
            <w:r w:rsidRPr="70B5B4CE" w:rsidR="29E47B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5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DFB25EB" w14:textId="2C44EB0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Minutes circulation to:</w:t>
            </w:r>
          </w:p>
          <w:p w:rsidR="24B5CD7C" w:rsidRDefault="24B5CD7C" w14:paraId="4E5AAADA" w14:textId="21B07493">
            <w:r w:rsidRPr="70B5B4CE" w:rsidR="24B5CD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 xml:space="preserve">All project </w:t>
            </w:r>
            <w:r w:rsidRPr="70B5B4CE" w:rsidR="24B5CD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members</w:t>
            </w:r>
          </w:p>
        </w:tc>
      </w:tr>
    </w:tbl>
    <w:p w:rsidR="70B5B4CE" w:rsidP="70B5B4CE" w:rsidRDefault="70B5B4CE" w14:paraId="3185CC81" w14:textId="0F43D95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58AB2FF0" w14:textId="3D0F85C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B1D982" w:rsidP="70B5B4CE" w:rsidRDefault="68B1D982" w14:paraId="18A0FED9" w14:textId="1BCE3F36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68B1D9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Agenda</w:t>
      </w:r>
    </w:p>
    <w:p w:rsidR="70B5B4CE" w:rsidP="70B5B4CE" w:rsidRDefault="70B5B4CE" w14:paraId="50BDA41A" w14:textId="76CB4BA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70B5B4CE" w:rsidTr="70B5B4CE" w14:paraId="698AA17B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2DAE63F" w14:textId="7DD3F54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1A20D1D" w14:textId="32C659B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Agenda Item Description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E419413" w14:textId="6AD11C4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4148A47" w14:textId="6831FDE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 Allotted</w:t>
            </w:r>
          </w:p>
        </w:tc>
      </w:tr>
      <w:tr w:rsidR="70B5B4CE" w:rsidTr="70B5B4CE" w14:paraId="275A3379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314231C" w14:textId="0B1BADFE">
            <w:pPr>
              <w:pStyle w:val="ListParagraph"/>
              <w:numPr>
                <w:ilvl w:val="0"/>
                <w:numId w:val="34"/>
              </w:numPr>
              <w:bidi w:val="0"/>
              <w:ind w:left="34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02B42013" w14:textId="13B748CA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Review completion status of all Part 1 documents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1FF40938" w14:textId="357D8765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38245CFB" w14:textId="47D8F3D4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20 minutes</w:t>
            </w:r>
          </w:p>
        </w:tc>
      </w:tr>
      <w:tr w:rsidR="70B5B4CE" w:rsidTr="70B5B4CE" w14:paraId="280136D3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7451525" w14:textId="5B9CF275">
            <w:pPr>
              <w:pStyle w:val="ListParagraph"/>
              <w:numPr>
                <w:ilvl w:val="0"/>
                <w:numId w:val="3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33B66C8C" w14:textId="258EFC78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Review risk and issue registers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4E0E3D67" w14:textId="0C27712F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Isaiah &amp; 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453A2F1A" w14:textId="28F745F8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15 minutes</w:t>
            </w:r>
          </w:p>
        </w:tc>
      </w:tr>
      <w:tr w:rsidR="70B5B4CE" w:rsidTr="70B5B4CE" w14:paraId="64F233B7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7A9DDE7" w14:textId="3392499A">
            <w:pPr>
              <w:pStyle w:val="ListParagraph"/>
              <w:numPr>
                <w:ilvl w:val="0"/>
                <w:numId w:val="3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4EC5D628" w14:textId="0ED16C8D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Proofread and check document consistency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4B6CC7D7" w14:textId="152B3854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All members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40CE2355" w14:textId="1CC247CB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10 minutes</w:t>
            </w:r>
          </w:p>
        </w:tc>
      </w:tr>
      <w:tr w:rsidR="70B5B4CE" w:rsidTr="70B5B4CE" w14:paraId="7B629F7E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2185242" w14:textId="23C5BE91">
            <w:pPr>
              <w:pStyle w:val="ListParagraph"/>
              <w:numPr>
                <w:ilvl w:val="0"/>
                <w:numId w:val="3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75E806EE" w14:textId="78A2E3E2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Identify and correct final issues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49A0A177" w14:textId="2382C904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All members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7AB619B7" w14:textId="26694DDB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15 minutes</w:t>
            </w:r>
          </w:p>
        </w:tc>
      </w:tr>
      <w:tr w:rsidR="70B5B4CE" w:rsidTr="70B5B4CE" w14:paraId="5C1A5184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61B63B7" w14:textId="711CC189">
            <w:pPr>
              <w:pStyle w:val="ListParagraph"/>
              <w:numPr>
                <w:ilvl w:val="0"/>
                <w:numId w:val="34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0C37839B" w14:textId="0E521B79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Confirm submission plan and responsibilities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10FA1C88" w14:textId="125C4538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866E37" w:rsidRDefault="3C866E37" w14:paraId="4C586FBF" w14:textId="16572ADF">
            <w:r w:rsidRPr="70B5B4CE" w:rsidR="3C866E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10 minutes</w:t>
            </w:r>
          </w:p>
        </w:tc>
      </w:tr>
    </w:tbl>
    <w:p w:rsidR="70B5B4CE" w:rsidP="70B5B4CE" w:rsidRDefault="70B5B4CE" w14:paraId="607BF697" w14:textId="2930620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B1D982" w:rsidP="70B5B4CE" w:rsidRDefault="68B1D982" w14:paraId="4D9A5831" w14:textId="54E5FC32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68B1D9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Action Items/Action Items from the Previous Meeting</w:t>
      </w:r>
    </w:p>
    <w:p w:rsidR="70B5B4CE" w:rsidP="70B5B4CE" w:rsidRDefault="70B5B4CE" w14:paraId="1D699B88" w14:textId="3CB7BBC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70B5B4CE" w:rsidTr="70B5B4CE" w14:paraId="19D32C51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216D2067" w14:textId="7BE5789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42577624" w14:textId="5C21B5B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Action Item Description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2FBC8B69" w14:textId="59496EB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3EC07766" w14:textId="71102E0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Expected Completion Date</w:t>
            </w:r>
          </w:p>
        </w:tc>
      </w:tr>
      <w:tr w:rsidR="70B5B4CE" w:rsidTr="70B5B4CE" w14:paraId="23839594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B5A904F" w14:textId="50889BE6">
            <w:pPr>
              <w:pStyle w:val="ListParagraph"/>
              <w:numPr>
                <w:ilvl w:val="0"/>
                <w:numId w:val="35"/>
              </w:numPr>
              <w:bidi w:val="0"/>
              <w:ind w:left="144" w:hanging="15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9E4DA17" w:rsidRDefault="79E4DA17" w14:paraId="096D275C" w14:textId="0F0BE3D9">
            <w:r w:rsidRPr="70B5B4CE" w:rsidR="79E4DA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Finalise Business Case and Stakeholder Management Strategy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90BBB38" w14:textId="57FBD55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5EEEA70" w14:textId="110D6A0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711B19AD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05C77B4" w14:textId="297F2145">
            <w:pPr>
              <w:pStyle w:val="ListParagraph"/>
              <w:numPr>
                <w:ilvl w:val="0"/>
                <w:numId w:val="35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9E4DA17" w:rsidRDefault="79E4DA17" w14:paraId="20A35991" w14:textId="5A51D423">
            <w:r w:rsidRPr="70B5B4CE" w:rsidR="79E4DA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Update Project Charter and Risk Register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482699B" w14:textId="410530A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90D476D" w14:textId="0209E45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35BD67AF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E4551CC" w14:textId="5C5D5022">
            <w:pPr>
              <w:pStyle w:val="ListParagraph"/>
              <w:numPr>
                <w:ilvl w:val="0"/>
                <w:numId w:val="35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9E4DA17" w:rsidRDefault="79E4DA17" w14:paraId="41A2A45F" w14:textId="0913920C">
            <w:r w:rsidRPr="70B5B4CE" w:rsidR="79E4DA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Finalise Stakeholder Register, Team Contract and meeting documentation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3ACB381" w14:textId="0E42BDB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0BBB2CC" w14:textId="3E5FC8C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CCA462F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0F5B57F" w14:textId="0582B3F3">
            <w:pPr>
              <w:pStyle w:val="ListParagraph"/>
              <w:numPr>
                <w:ilvl w:val="0"/>
                <w:numId w:val="35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9E4DA17" w:rsidRDefault="79E4DA17" w14:paraId="57193C2B" w14:textId="17A2976F">
            <w:r w:rsidRPr="70B5B4CE" w:rsidR="79E4DA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Finalise Issue Register and Milestone Report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D9054FC" w14:textId="375D631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0DD0589" w14:textId="0A176D7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71FE7C65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E1D500F" w14:textId="32BF6ADA">
            <w:pPr>
              <w:pStyle w:val="ListParagraph"/>
              <w:numPr>
                <w:ilvl w:val="0"/>
                <w:numId w:val="35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9E4DA17" w:rsidRDefault="79E4DA17" w14:paraId="26BABA7F" w14:textId="2783788B">
            <w:r w:rsidRPr="70B5B4CE" w:rsidR="79E4DA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Proofread assigned project documents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A756DCE" w14:textId="7DD7AD5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5700906" w14:textId="11042F7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70B5B4CE" w:rsidP="70B5B4CE" w:rsidRDefault="70B5B4CE" w14:paraId="70B69DAA" w14:textId="087D6C8A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B1D982" w:rsidP="70B5B4CE" w:rsidRDefault="68B1D982" w14:paraId="5D8FB5CF" w14:textId="213D76BC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68B1D9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Discussion and Decisions</w:t>
      </w:r>
    </w:p>
    <w:p w:rsidR="70B5B4CE" w:rsidP="70B5B4CE" w:rsidRDefault="70B5B4CE" w14:paraId="0F6F7304" w14:textId="6CA6028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70B5B4CE" w:rsidTr="70B5B4CE" w14:paraId="64E91171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4166A68" w14:textId="39A814B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FEBC2DA" w14:textId="1237102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Discussion and Decisions</w:t>
            </w:r>
          </w:p>
        </w:tc>
      </w:tr>
      <w:tr w:rsidR="70B5B4CE" w:rsidTr="70B5B4CE" w14:paraId="49E44A6D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E38127E" w14:textId="1EFDFAA9">
            <w:pPr>
              <w:pStyle w:val="ListParagraph"/>
              <w:numPr>
                <w:ilvl w:val="0"/>
                <w:numId w:val="36"/>
              </w:numPr>
              <w:bidi w:val="0"/>
              <w:ind w:left="34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052A2B" w:rsidRDefault="3C052A2B" w14:paraId="1512243B" w14:textId="1302E271">
            <w:r w:rsidRPr="70B5B4CE" w:rsidR="3C052A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The team reviewed the status of all documents required for Assignment 1 Part 1.</w:t>
            </w:r>
          </w:p>
          <w:p w:rsidR="70B5B4CE" w:rsidP="70B5B4CE" w:rsidRDefault="70B5B4CE" w14:paraId="3FDA7F46" w14:textId="27927D4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7E302E1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7695DE8" w14:textId="1FAD3B45">
            <w:pPr>
              <w:pStyle w:val="ListParagraph"/>
              <w:numPr>
                <w:ilvl w:val="0"/>
                <w:numId w:val="36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052A2B" w:rsidRDefault="3C052A2B" w14:paraId="55D73A6F" w14:textId="6467B8E1">
            <w:r w:rsidRPr="70B5B4CE" w:rsidR="3C052A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Each member confirmed the completion status of their assigned work.</w:t>
            </w:r>
          </w:p>
          <w:p w:rsidR="70B5B4CE" w:rsidP="70B5B4CE" w:rsidRDefault="70B5B4CE" w14:paraId="64CA0F70" w14:textId="0D10960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0CD85B02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83845BE" w14:textId="7FEC0AAA">
            <w:pPr>
              <w:pStyle w:val="ListParagraph"/>
              <w:numPr>
                <w:ilvl w:val="0"/>
                <w:numId w:val="36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052A2B" w:rsidRDefault="3C052A2B" w14:paraId="272AB9F9" w14:textId="5E9B25ED">
            <w:r w:rsidRPr="70B5B4CE" w:rsidR="3C052A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The Risk Register and Issue Register were reviewed and updated where required.</w:t>
            </w:r>
          </w:p>
          <w:p w:rsidR="70B5B4CE" w:rsidP="70B5B4CE" w:rsidRDefault="70B5B4CE" w14:paraId="32A91092" w14:textId="1F48A69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4B7F464F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AF26111" w14:textId="092F77A0">
            <w:pPr>
              <w:pStyle w:val="ListParagraph"/>
              <w:numPr>
                <w:ilvl w:val="0"/>
                <w:numId w:val="36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052A2B" w:rsidRDefault="3C052A2B" w14:paraId="27A33BDE" w14:textId="3A0BE642">
            <w:r w:rsidRPr="70B5B4CE" w:rsidR="3C052A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The team checked that document formatting and terminology were consistent.</w:t>
            </w:r>
          </w:p>
          <w:p w:rsidR="70B5B4CE" w:rsidP="70B5B4CE" w:rsidRDefault="70B5B4CE" w14:paraId="6E4B43B4" w14:textId="1ABF8C3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72B47088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70F8D74" w14:textId="5829FBF8">
            <w:pPr>
              <w:pStyle w:val="ListParagraph"/>
              <w:numPr>
                <w:ilvl w:val="0"/>
                <w:numId w:val="36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052A2B" w:rsidRDefault="3C052A2B" w14:paraId="15E2D3B2" w14:textId="305D8652">
            <w:r w:rsidRPr="70B5B4CE" w:rsidR="3C052A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Minor spelling, formatting and wording issues were identified for correction.</w:t>
            </w:r>
          </w:p>
          <w:p w:rsidR="70B5B4CE" w:rsidP="70B5B4CE" w:rsidRDefault="70B5B4CE" w14:paraId="046A6432" w14:textId="60072AB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2179BEFD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043A4E1F" w14:textId="589AF2FF">
            <w:pPr>
              <w:pStyle w:val="ListParagraph"/>
              <w:numPr>
                <w:ilvl w:val="0"/>
                <w:numId w:val="36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052A2B" w:rsidRDefault="3C052A2B" w14:paraId="448CC98C" w14:textId="00D2A02F">
            <w:r w:rsidRPr="70B5B4CE" w:rsidR="3C052A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Outstanding sections were assigned to the responsible team member for final completion.</w:t>
            </w:r>
          </w:p>
          <w:p w:rsidR="70B5B4CE" w:rsidP="70B5B4CE" w:rsidRDefault="70B5B4CE" w14:paraId="43365B24" w14:textId="57EE75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2D61C901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3860BBE" w14:textId="7AB794DD">
            <w:pPr>
              <w:pStyle w:val="ListParagraph"/>
              <w:numPr>
                <w:ilvl w:val="0"/>
                <w:numId w:val="36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052A2B" w:rsidRDefault="3C052A2B" w14:paraId="4139C5CE" w14:textId="7FEB8DEA">
            <w:r w:rsidRPr="70B5B4CE" w:rsidR="3C052A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The team confirmed that all documents would be completed before the 23 August deadline.</w:t>
            </w:r>
          </w:p>
          <w:p w:rsidR="70B5B4CE" w:rsidP="70B5B4CE" w:rsidRDefault="70B5B4CE" w14:paraId="2DE41652" w14:textId="0609E5C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0548DA03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2BF170C0" w14:textId="19A19E38">
            <w:pPr>
              <w:pStyle w:val="ListParagraph"/>
              <w:numPr>
                <w:ilvl w:val="0"/>
                <w:numId w:val="36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C052A2B" w:rsidRDefault="3C052A2B" w14:paraId="53E72D7C" w14:textId="6B0D3E8A">
            <w:r w:rsidRPr="70B5B4CE" w:rsidR="3C052A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 would perform the final check before submission.</w:t>
            </w:r>
          </w:p>
        </w:tc>
      </w:tr>
    </w:tbl>
    <w:p w:rsidR="70B5B4CE" w:rsidP="70B5B4CE" w:rsidRDefault="70B5B4CE" w14:paraId="29B85E83" w14:textId="16934BA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B1D982" w:rsidP="70B5B4CE" w:rsidRDefault="68B1D982" w14:paraId="4F0636FF" w14:textId="2B71D607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68B1D9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Summary of Action Items</w:t>
      </w:r>
    </w:p>
    <w:p w:rsidR="70B5B4CE" w:rsidP="70B5B4CE" w:rsidRDefault="70B5B4CE" w14:paraId="5BA4EA01" w14:textId="3E9BCCE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70B5B4CE" w:rsidTr="70B5B4CE" w14:paraId="526FFE4D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6167D393" w14:textId="7A88C80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#</w:t>
            </w: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0549B3A6" w14:textId="6A8D651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Action Item Description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01186944" w14:textId="11007F0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0B5B4CE" w:rsidP="70B5B4CE" w:rsidRDefault="70B5B4CE" w14:paraId="142B7FF9" w14:textId="7DE1432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Expected Completion Date</w:t>
            </w:r>
          </w:p>
        </w:tc>
      </w:tr>
      <w:tr w:rsidR="70B5B4CE" w:rsidTr="70B5B4CE" w14:paraId="7E34D7D5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75A88CF" w14:textId="2D70A23D">
            <w:pPr>
              <w:pStyle w:val="ListParagraph"/>
              <w:numPr>
                <w:ilvl w:val="0"/>
                <w:numId w:val="37"/>
              </w:numPr>
              <w:bidi w:val="0"/>
              <w:ind w:left="346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26980B31" w14:textId="138084DF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final check of Business Case and project documents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69620D50" w14:textId="686A55B1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Mathew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097B8BE7" w14:textId="32D52CCE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22/08/26</w:t>
            </w:r>
          </w:p>
        </w:tc>
      </w:tr>
      <w:tr w:rsidR="70B5B4CE" w:rsidTr="70B5B4CE" w14:paraId="05C7834C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1B507714" w14:textId="7FF3A545">
            <w:pPr>
              <w:pStyle w:val="ListParagraph"/>
              <w:numPr>
                <w:ilvl w:val="0"/>
                <w:numId w:val="37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14B2ABA8" w14:textId="7065C41D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final update of Risk Register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7D66B679" w14:textId="2083076E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Isaiah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045C4F7D" w14:textId="3C34B65D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22/08/26</w:t>
            </w:r>
          </w:p>
        </w:tc>
      </w:tr>
      <w:tr w:rsidR="70B5B4CE" w:rsidTr="70B5B4CE" w14:paraId="26593D42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765538C" w14:textId="56919B35">
            <w:pPr>
              <w:pStyle w:val="ListParagraph"/>
              <w:numPr>
                <w:ilvl w:val="0"/>
                <w:numId w:val="37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4D4CFC46" w14:textId="3221D30B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and organise all team meeting documentation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7C34BDBC" w14:textId="3674278D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Rahul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796499D7" w14:textId="5BD07F3F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22/08/26</w:t>
            </w:r>
          </w:p>
        </w:tc>
      </w:tr>
      <w:tr w:rsidR="70B5B4CE" w:rsidTr="70B5B4CE" w14:paraId="7D044B3D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38B83AA6" w14:textId="44E8AB9C">
            <w:pPr>
              <w:pStyle w:val="ListParagraph"/>
              <w:numPr>
                <w:ilvl w:val="0"/>
                <w:numId w:val="37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3012BDA9" w14:textId="711FA13D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Complete final Issue Register and Milestone Report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18A6D115" w14:textId="6C9BDC1E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Bradley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4DF502C7" w14:textId="36D6ADDE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22/08/26</w:t>
            </w:r>
          </w:p>
        </w:tc>
      </w:tr>
      <w:tr w:rsidR="70B5B4CE" w:rsidTr="70B5B4CE" w14:paraId="5B87B3EA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1C997E8" w14:textId="622EB494">
            <w:pPr>
              <w:pStyle w:val="ListParagraph"/>
              <w:numPr>
                <w:ilvl w:val="0"/>
                <w:numId w:val="37"/>
              </w:numPr>
              <w:bidi w:val="0"/>
              <w:ind w:left="34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121BE0F8" w14:textId="16C9C8F3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Review final Project Wiki before submission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397750FE" w14:textId="01C020A8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All members</w:t>
            </w:r>
          </w:p>
        </w:tc>
        <w:tc>
          <w:tcPr>
            <w:tcW w:w="2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AAAF2DE" w:rsidRDefault="3AAAF2DE" w14:paraId="31411942" w14:textId="3BA492AC">
            <w:r w:rsidRPr="70B5B4CE" w:rsidR="3AAAF2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22/08/26</w:t>
            </w:r>
          </w:p>
        </w:tc>
      </w:tr>
    </w:tbl>
    <w:p w:rsidR="70B5B4CE" w:rsidP="70B5B4CE" w:rsidRDefault="70B5B4CE" w14:paraId="22E81F76" w14:textId="0C251B6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B1D982" w:rsidP="70B5B4CE" w:rsidRDefault="68B1D982" w14:paraId="3B9112E7" w14:textId="51915CF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B5B4CE" w:rsidR="68B1D98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 Meeting</w:t>
      </w:r>
    </w:p>
    <w:p w:rsidR="70B5B4CE" w:rsidP="70B5B4CE" w:rsidRDefault="70B5B4CE" w14:paraId="29F1E9C7" w14:textId="6C40302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065"/>
        <w:gridCol w:w="3870"/>
        <w:gridCol w:w="5055"/>
      </w:tblGrid>
      <w:tr w:rsidR="70B5B4CE" w:rsidTr="70B5B4CE" w14:paraId="2C3B8BC8">
        <w:trPr>
          <w:trHeight w:val="300"/>
        </w:trPr>
        <w:tc>
          <w:tcPr>
            <w:tcW w:w="4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RDefault="70B5B4CE" w14:paraId="68677420" w14:textId="664F700E"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Date: </w:t>
            </w:r>
            <w:r w:rsidRPr="70B5B4CE" w:rsidR="4900EBA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23/08/26</w:t>
            </w:r>
          </w:p>
          <w:p w:rsidR="70B5B4CE" w:rsidP="70B5B4CE" w:rsidRDefault="70B5B4CE" w14:paraId="19245517" w14:textId="3AC9290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5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RDefault="70B5B4CE" w14:paraId="1FF1DB11" w14:textId="7253B70F">
            <w:r w:rsidRPr="70B5B4CE" w:rsidR="70B5B4C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Time:</w:t>
            </w:r>
            <w:r w:rsidRPr="70B5B4CE" w:rsidR="5EDE58B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11:30 PM</w:t>
            </w:r>
          </w:p>
          <w:p w:rsidR="70B5B4CE" w:rsidP="70B5B4CE" w:rsidRDefault="70B5B4CE" w14:paraId="0D9FDBBE" w14:textId="3B90B2F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0B5B4CE" w:rsidTr="70B5B4CE" w14:paraId="5D298E3B">
        <w:trPr>
          <w:trHeight w:val="300"/>
        </w:trPr>
        <w:tc>
          <w:tcPr>
            <w:tcW w:w="9990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DD97584" w14:textId="17164D1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Discussion points for the next meeting:</w:t>
            </w:r>
          </w:p>
        </w:tc>
      </w:tr>
      <w:tr w:rsidR="70B5B4CE" w:rsidTr="70B5B4CE" w14:paraId="05D3D6CF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E9BEB5E" w14:textId="1B604C50">
            <w:pPr>
              <w:pStyle w:val="ListParagraph"/>
              <w:numPr>
                <w:ilvl w:val="0"/>
                <w:numId w:val="38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9EB46F4" w:rsidRDefault="19EB46F4" w14:paraId="7D1F3BEB" w14:textId="3CDD3AAC">
            <w:r w:rsidRPr="70B5B4CE" w:rsidR="19EB46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Final submission check.</w:t>
            </w:r>
          </w:p>
        </w:tc>
      </w:tr>
      <w:tr w:rsidR="70B5B4CE" w:rsidTr="70B5B4CE" w14:paraId="1E0A4DED">
        <w:trPr>
          <w:trHeight w:val="6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503E61C2" w14:textId="1B5EC481">
            <w:pPr>
              <w:pStyle w:val="ListParagraph"/>
              <w:numPr>
                <w:ilvl w:val="0"/>
                <w:numId w:val="38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9EB46F4" w:rsidRDefault="19EB46F4" w14:paraId="09E1A215" w14:textId="6FA1BB0D">
            <w:r w:rsidRPr="70B5B4CE" w:rsidR="19EB46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Confirm all required documents have been included.</w:t>
            </w:r>
          </w:p>
        </w:tc>
      </w:tr>
      <w:tr w:rsidR="70B5B4CE" w:rsidTr="70B5B4CE" w14:paraId="4BB6EB99">
        <w:trPr>
          <w:trHeight w:val="6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7DFCCD52" w14:textId="54DC03E7">
            <w:pPr>
              <w:pStyle w:val="ListParagraph"/>
              <w:numPr>
                <w:ilvl w:val="0"/>
                <w:numId w:val="38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9EB46F4" w:rsidRDefault="19EB46F4" w14:paraId="2078B437" w14:textId="5E53095B">
            <w:r w:rsidRPr="70B5B4CE" w:rsidR="19EB46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Confirm successful submission of Assignment 1 Part 1.</w:t>
            </w:r>
          </w:p>
        </w:tc>
      </w:tr>
      <w:tr w:rsidR="70B5B4CE" w:rsidTr="70B5B4CE" w14:paraId="6A92AC86">
        <w:trPr>
          <w:trHeight w:val="300"/>
        </w:trPr>
        <w:tc>
          <w:tcPr>
            <w:tcW w:w="9990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5875834" w14:textId="50C06C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B5B4CE" w:rsidR="70B5B4C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sz w:val="24"/>
                <w:szCs w:val="24"/>
                <w:lang w:val="en-US"/>
              </w:rPr>
              <w:t>Action Items to be discussed in the next meeting:</w:t>
            </w:r>
          </w:p>
        </w:tc>
      </w:tr>
      <w:tr w:rsidR="70B5B4CE" w:rsidTr="70B5B4CE" w14:paraId="4B81EA58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CFE7841" w14:textId="7BB592A6">
            <w:pPr>
              <w:pStyle w:val="ListParagraph"/>
              <w:numPr>
                <w:ilvl w:val="0"/>
                <w:numId w:val="39"/>
              </w:numPr>
              <w:bidi w:val="0"/>
              <w:ind w:left="245" w:hanging="20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4AD05F0" w:rsidRDefault="44AD05F0" w14:paraId="444C6969" w14:textId="3B966C69">
            <w:r w:rsidRPr="70B5B4CE" w:rsidR="44AD05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Verify no required files are missing.</w:t>
            </w:r>
          </w:p>
        </w:tc>
      </w:tr>
      <w:tr w:rsidR="70B5B4CE" w:rsidTr="70B5B4CE" w14:paraId="617D82FD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6291AC49" w14:textId="78064591">
            <w:pPr>
              <w:pStyle w:val="ListParagraph"/>
              <w:numPr>
                <w:ilvl w:val="0"/>
                <w:numId w:val="39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4AD05F0" w:rsidRDefault="44AD05F0" w14:paraId="06AEADBF" w14:textId="7DDF418F">
            <w:r w:rsidRPr="70B5B4CE" w:rsidR="44AD05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Confirm final version is ready.</w:t>
            </w:r>
          </w:p>
        </w:tc>
      </w:tr>
      <w:tr w:rsidR="70B5B4CE" w:rsidTr="70B5B4CE" w14:paraId="36903735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0B5B4CE" w:rsidP="70B5B4CE" w:rsidRDefault="70B5B4CE" w14:paraId="4EF246E4" w14:textId="015C18D6">
            <w:pPr>
              <w:pStyle w:val="ListParagraph"/>
              <w:numPr>
                <w:ilvl w:val="0"/>
                <w:numId w:val="39"/>
              </w:numPr>
              <w:bidi w:val="0"/>
              <w:ind w:left="252" w:hanging="20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92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4AD05F0" w:rsidRDefault="44AD05F0" w14:paraId="651405A5" w14:textId="24D92A6B">
            <w:r w:rsidRPr="70B5B4CE" w:rsidR="44AD05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Submit Assignment 1 Part 1.</w:t>
            </w:r>
          </w:p>
        </w:tc>
      </w:tr>
    </w:tbl>
    <w:p w:rsidR="70B5B4CE" w:rsidP="70B5B4CE" w:rsidRDefault="70B5B4CE" w14:paraId="24F614E6" w14:textId="415E2CE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0FF2FE2E" w14:textId="11A03EBA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B5B4CE" w:rsidP="70B5B4CE" w:rsidRDefault="70B5B4CE" w14:paraId="04CBE596" w14:textId="20517E12">
      <w:pPr>
        <w:pStyle w:val="Normal"/>
        <w:jc w:val="center"/>
        <w:rPr>
          <w:rFonts w:ascii="Calibri" w:hAnsi="Calibri" w:cs="Calibri"/>
          <w:b w:val="1"/>
          <w:bCs w:val="1"/>
        </w:rPr>
      </w:pPr>
    </w:p>
    <w:sectPr w:rsidRPr="001508A7" w:rsidR="00314DCA" w:rsidSect="001508A7">
      <w:headerReference w:type="default" r:id="rId8"/>
      <w:footerReference w:type="default" r:id="rId9"/>
      <w:pgSz w:w="12240" w:h="15840" w:orient="portrait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A6FC5" w:rsidRDefault="006A6FC5" w14:paraId="75CF4315" wp14:textId="77777777">
      <w:r>
        <w:separator/>
      </w:r>
    </w:p>
  </w:endnote>
  <w:endnote w:type="continuationSeparator" w:id="0">
    <w:p xmlns:wp14="http://schemas.microsoft.com/office/word/2010/wordml" w:rsidR="006A6FC5" w:rsidRDefault="006A6FC5" w14:paraId="3CB648E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12A4F" w:rsidP="00076A72" w:rsidRDefault="00412A4F" w14:paraId="3254BC2F" wp14:textId="77777777">
    <w:pPr>
      <w:pStyle w:val="Footer"/>
      <w:pBdr>
        <w:top w:val="single" w:color="auto" w:sz="4" w:space="1"/>
      </w:pBdr>
      <w:rPr>
        <w:rFonts w:ascii="Arial" w:hAnsi="Arial" w:cs="Arial"/>
        <w:sz w:val="20"/>
        <w:szCs w:val="20"/>
      </w:rPr>
    </w:pPr>
  </w:p>
  <w:p xmlns:wp14="http://schemas.microsoft.com/office/word/2010/wordml" w:rsidRPr="00076A72" w:rsidR="00412A4F" w:rsidP="00076A72" w:rsidRDefault="00412A4F" w14:paraId="7C589E17" wp14:textId="77777777">
    <w:pPr>
      <w:pStyle w:val="Footer"/>
      <w:pBdr>
        <w:top w:val="single" w:color="auto" w:sz="4" w:space="1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A6FC5" w:rsidRDefault="006A6FC5" w14:paraId="0C178E9E" wp14:textId="77777777">
      <w:r>
        <w:separator/>
      </w:r>
    </w:p>
  </w:footnote>
  <w:footnote w:type="continuationSeparator" w:id="0">
    <w:p xmlns:wp14="http://schemas.microsoft.com/office/word/2010/wordml" w:rsidR="006A6FC5" w:rsidRDefault="006A6FC5" w14:paraId="3C0395D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1508A7" w:rsidP="00C258FA" w:rsidRDefault="00F25A07" w14:paraId="3FEF3318" wp14:textId="77777777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drawing>
        <wp:anchor xmlns:wp14="http://schemas.microsoft.com/office/word/2010/wordprocessingDrawing" distT="0" distB="0" distL="114300" distR="114300" simplePos="0" relativeHeight="251657728" behindDoc="0" locked="0" layoutInCell="1" allowOverlap="1" wp14:anchorId="36F6A962" wp14:editId="7777777">
          <wp:simplePos x="0" y="0"/>
          <wp:positionH relativeFrom="column">
            <wp:posOffset>-732155</wp:posOffset>
          </wp:positionH>
          <wp:positionV relativeFrom="paragraph">
            <wp:posOffset>-451485</wp:posOffset>
          </wp:positionV>
          <wp:extent cx="7752080" cy="127254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208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wp14="http://schemas.microsoft.com/office/word/2010/wordml" w:rsidR="001508A7" w:rsidP="00C258FA" w:rsidRDefault="001508A7" w14:paraId="271CA723" wp14:textId="77777777">
    <w:pPr>
      <w:pStyle w:val="Header"/>
      <w:jc w:val="center"/>
      <w:rPr>
        <w:rFonts w:ascii="Arial" w:hAnsi="Arial" w:cs="Arial"/>
        <w:b/>
        <w:sz w:val="32"/>
        <w:szCs w:val="32"/>
      </w:rPr>
    </w:pPr>
  </w:p>
  <w:p xmlns:wp14="http://schemas.microsoft.com/office/word/2010/wordml" w:rsidR="001508A7" w:rsidP="00C258FA" w:rsidRDefault="001508A7" w14:paraId="75FBE423" wp14:textId="77777777">
    <w:pPr>
      <w:pStyle w:val="Header"/>
      <w:jc w:val="center"/>
      <w:rPr>
        <w:rFonts w:ascii="Arial" w:hAnsi="Arial" w:cs="Arial"/>
        <w:b/>
        <w:sz w:val="32"/>
        <w:szCs w:val="32"/>
      </w:rPr>
    </w:pPr>
  </w:p>
  <w:p xmlns:wp14="http://schemas.microsoft.com/office/word/2010/wordml" w:rsidRPr="001508A7" w:rsidR="00412A4F" w:rsidP="001508A7" w:rsidRDefault="00412A4F" w14:paraId="0C03B16E" wp14:textId="7777777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Pr="001508A7" w:rsidR="00C258FA">
      <w:rPr>
        <w:color w:val="339FAD"/>
      </w:rPr>
      <w:t xml:space="preserve"> Minutes</w:t>
    </w:r>
  </w:p>
  <w:p xmlns:wp14="http://schemas.microsoft.com/office/word/2010/wordml" w:rsidR="00412A4F" w:rsidP="00076A72" w:rsidRDefault="00412A4F" w14:paraId="2D3F0BEC" wp14:textId="77777777">
    <w:pPr>
      <w:pStyle w:val="Header"/>
      <w:pBdr>
        <w:bottom w:val="single" w:color="auto" w:sz="4" w:space="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bd41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1f995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fa0bd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0c51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92bda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0d782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d7151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0f1d1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d43e6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19319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fc092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66675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68238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ee4a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17085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bf36f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6f848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5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cc11f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230190633">
    <w:abstractNumId w:val="0"/>
  </w:num>
  <w:num w:numId="2" w16cid:durableId="1664354086">
    <w:abstractNumId w:val="12"/>
  </w:num>
  <w:num w:numId="3" w16cid:durableId="1687901656">
    <w:abstractNumId w:val="16"/>
  </w:num>
  <w:num w:numId="4" w16cid:durableId="71198473">
    <w:abstractNumId w:val="6"/>
  </w:num>
  <w:num w:numId="5" w16cid:durableId="433870328">
    <w:abstractNumId w:val="2"/>
  </w:num>
  <w:num w:numId="6" w16cid:durableId="1542552394">
    <w:abstractNumId w:val="8"/>
  </w:num>
  <w:num w:numId="7" w16cid:durableId="286354014">
    <w:abstractNumId w:val="14"/>
  </w:num>
  <w:num w:numId="8" w16cid:durableId="1520504822">
    <w:abstractNumId w:val="4"/>
  </w:num>
  <w:num w:numId="9" w16cid:durableId="2119055710">
    <w:abstractNumId w:val="10"/>
  </w:num>
  <w:num w:numId="10" w16cid:durableId="211774043">
    <w:abstractNumId w:val="17"/>
  </w:num>
  <w:num w:numId="11" w16cid:durableId="1914509832">
    <w:abstractNumId w:val="13"/>
  </w:num>
  <w:num w:numId="12" w16cid:durableId="1830629193">
    <w:abstractNumId w:val="19"/>
  </w:num>
  <w:num w:numId="13" w16cid:durableId="1185899982">
    <w:abstractNumId w:val="5"/>
  </w:num>
  <w:num w:numId="14" w16cid:durableId="1867601985">
    <w:abstractNumId w:val="15"/>
  </w:num>
  <w:num w:numId="15" w16cid:durableId="2120683172">
    <w:abstractNumId w:val="7"/>
  </w:num>
  <w:num w:numId="16" w16cid:durableId="1560945879">
    <w:abstractNumId w:val="9"/>
  </w:num>
  <w:num w:numId="17" w16cid:durableId="185951945">
    <w:abstractNumId w:val="3"/>
  </w:num>
  <w:num w:numId="18" w16cid:durableId="107086351">
    <w:abstractNumId w:val="20"/>
  </w:num>
  <w:num w:numId="19" w16cid:durableId="738014858">
    <w:abstractNumId w:val="1"/>
  </w:num>
  <w:num w:numId="20" w16cid:durableId="2128235686">
    <w:abstractNumId w:val="11"/>
  </w:num>
  <w:num w:numId="21" w16cid:durableId="1379432594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5049"/>
    <w:rsid w:val="0005463E"/>
    <w:rsid w:val="000627DF"/>
    <w:rsid w:val="00074207"/>
    <w:rsid w:val="00074C7B"/>
    <w:rsid w:val="00076A72"/>
    <w:rsid w:val="000816B3"/>
    <w:rsid w:val="000820DA"/>
    <w:rsid w:val="000943FC"/>
    <w:rsid w:val="000A0F2D"/>
    <w:rsid w:val="000A2818"/>
    <w:rsid w:val="000E7E42"/>
    <w:rsid w:val="000F77D4"/>
    <w:rsid w:val="00113A4F"/>
    <w:rsid w:val="00131DDE"/>
    <w:rsid w:val="001508A7"/>
    <w:rsid w:val="00165144"/>
    <w:rsid w:val="00176BBF"/>
    <w:rsid w:val="001840C5"/>
    <w:rsid w:val="001864BD"/>
    <w:rsid w:val="001A565E"/>
    <w:rsid w:val="001C2C25"/>
    <w:rsid w:val="001F64DF"/>
    <w:rsid w:val="00200807"/>
    <w:rsid w:val="002127C1"/>
    <w:rsid w:val="00212FE6"/>
    <w:rsid w:val="00222A45"/>
    <w:rsid w:val="002454E4"/>
    <w:rsid w:val="00257AC0"/>
    <w:rsid w:val="00287455"/>
    <w:rsid w:val="00291757"/>
    <w:rsid w:val="00314DCA"/>
    <w:rsid w:val="00314F95"/>
    <w:rsid w:val="00335EF2"/>
    <w:rsid w:val="00344F3A"/>
    <w:rsid w:val="00381956"/>
    <w:rsid w:val="003822CD"/>
    <w:rsid w:val="0038637A"/>
    <w:rsid w:val="003B7737"/>
    <w:rsid w:val="003C0AD1"/>
    <w:rsid w:val="003C0CD6"/>
    <w:rsid w:val="003C35F6"/>
    <w:rsid w:val="003D1895"/>
    <w:rsid w:val="0040725D"/>
    <w:rsid w:val="00412A4F"/>
    <w:rsid w:val="00415CB7"/>
    <w:rsid w:val="00434CBE"/>
    <w:rsid w:val="00441AF8"/>
    <w:rsid w:val="004B0323"/>
    <w:rsid w:val="004C4C6E"/>
    <w:rsid w:val="004D4CB6"/>
    <w:rsid w:val="00501CC0"/>
    <w:rsid w:val="00503E9C"/>
    <w:rsid w:val="005128D7"/>
    <w:rsid w:val="00550BED"/>
    <w:rsid w:val="00584013"/>
    <w:rsid w:val="005B28B3"/>
    <w:rsid w:val="005C4D16"/>
    <w:rsid w:val="005E262F"/>
    <w:rsid w:val="00612E1A"/>
    <w:rsid w:val="00616B99"/>
    <w:rsid w:val="006305BB"/>
    <w:rsid w:val="00641F2C"/>
    <w:rsid w:val="0066526C"/>
    <w:rsid w:val="0069099A"/>
    <w:rsid w:val="00696D45"/>
    <w:rsid w:val="006A6893"/>
    <w:rsid w:val="006A6FC5"/>
    <w:rsid w:val="006B6052"/>
    <w:rsid w:val="006C1562"/>
    <w:rsid w:val="006C278D"/>
    <w:rsid w:val="006C75C0"/>
    <w:rsid w:val="006E2523"/>
    <w:rsid w:val="00712959"/>
    <w:rsid w:val="00737628"/>
    <w:rsid w:val="00746394"/>
    <w:rsid w:val="00763461"/>
    <w:rsid w:val="00771F13"/>
    <w:rsid w:val="00791050"/>
    <w:rsid w:val="007B45DF"/>
    <w:rsid w:val="007D34B2"/>
    <w:rsid w:val="00823AE9"/>
    <w:rsid w:val="00884485"/>
    <w:rsid w:val="008B6EEC"/>
    <w:rsid w:val="008D7538"/>
    <w:rsid w:val="008D7538"/>
    <w:rsid w:val="00900BCF"/>
    <w:rsid w:val="00900E98"/>
    <w:rsid w:val="00925CE4"/>
    <w:rsid w:val="00940A71"/>
    <w:rsid w:val="00953E8E"/>
    <w:rsid w:val="0098161B"/>
    <w:rsid w:val="0098259E"/>
    <w:rsid w:val="00986233"/>
    <w:rsid w:val="009B27FD"/>
    <w:rsid w:val="009C6C85"/>
    <w:rsid w:val="009F6074"/>
    <w:rsid w:val="00A013D9"/>
    <w:rsid w:val="00A17B50"/>
    <w:rsid w:val="00A33A72"/>
    <w:rsid w:val="00A3750B"/>
    <w:rsid w:val="00A5230D"/>
    <w:rsid w:val="00A526C6"/>
    <w:rsid w:val="00A82113"/>
    <w:rsid w:val="00A9540F"/>
    <w:rsid w:val="00AA73DB"/>
    <w:rsid w:val="00AD1BD9"/>
    <w:rsid w:val="00B1470C"/>
    <w:rsid w:val="00B432CE"/>
    <w:rsid w:val="00B433B6"/>
    <w:rsid w:val="00B9249C"/>
    <w:rsid w:val="00B92FBF"/>
    <w:rsid w:val="00B96AA6"/>
    <w:rsid w:val="00BB24F7"/>
    <w:rsid w:val="00BC1778"/>
    <w:rsid w:val="00C01F88"/>
    <w:rsid w:val="00C2409C"/>
    <w:rsid w:val="00C258FA"/>
    <w:rsid w:val="00C4470F"/>
    <w:rsid w:val="00C452CB"/>
    <w:rsid w:val="00C50451"/>
    <w:rsid w:val="00C717FF"/>
    <w:rsid w:val="00C91AF7"/>
    <w:rsid w:val="00CA5355"/>
    <w:rsid w:val="00CB3F38"/>
    <w:rsid w:val="00D13685"/>
    <w:rsid w:val="00D13EBB"/>
    <w:rsid w:val="00D17A94"/>
    <w:rsid w:val="00D2521B"/>
    <w:rsid w:val="00D52C18"/>
    <w:rsid w:val="00D611D7"/>
    <w:rsid w:val="00D6542D"/>
    <w:rsid w:val="00D72A41"/>
    <w:rsid w:val="00D72EF2"/>
    <w:rsid w:val="00D9021C"/>
    <w:rsid w:val="00D93310"/>
    <w:rsid w:val="00DB6C6C"/>
    <w:rsid w:val="00DC1E8C"/>
    <w:rsid w:val="00DC2154"/>
    <w:rsid w:val="00DC79B1"/>
    <w:rsid w:val="00E16A49"/>
    <w:rsid w:val="00E80544"/>
    <w:rsid w:val="00E846C2"/>
    <w:rsid w:val="00E90187"/>
    <w:rsid w:val="00E944A8"/>
    <w:rsid w:val="00EC2AD6"/>
    <w:rsid w:val="00EC6D43"/>
    <w:rsid w:val="00EC7DEA"/>
    <w:rsid w:val="00ED2597"/>
    <w:rsid w:val="00F1110A"/>
    <w:rsid w:val="00F25A07"/>
    <w:rsid w:val="00F41AF1"/>
    <w:rsid w:val="00F465A0"/>
    <w:rsid w:val="00F50B81"/>
    <w:rsid w:val="00F61321"/>
    <w:rsid w:val="00F65D6D"/>
    <w:rsid w:val="00F75714"/>
    <w:rsid w:val="00F85041"/>
    <w:rsid w:val="00F93DEC"/>
    <w:rsid w:val="00FB4BE7"/>
    <w:rsid w:val="00FB6867"/>
    <w:rsid w:val="00FD6AFA"/>
    <w:rsid w:val="01900B61"/>
    <w:rsid w:val="01CFEE04"/>
    <w:rsid w:val="0226D592"/>
    <w:rsid w:val="02762ED9"/>
    <w:rsid w:val="029160E8"/>
    <w:rsid w:val="02F90AB2"/>
    <w:rsid w:val="0338E02E"/>
    <w:rsid w:val="037830D5"/>
    <w:rsid w:val="0405D8CD"/>
    <w:rsid w:val="0420CA22"/>
    <w:rsid w:val="05872228"/>
    <w:rsid w:val="05E8EC4E"/>
    <w:rsid w:val="061B394A"/>
    <w:rsid w:val="06CE8B8E"/>
    <w:rsid w:val="0710AA47"/>
    <w:rsid w:val="0710AA47"/>
    <w:rsid w:val="07F1BA44"/>
    <w:rsid w:val="082D9A6C"/>
    <w:rsid w:val="085AD28F"/>
    <w:rsid w:val="0894547E"/>
    <w:rsid w:val="090EFEC3"/>
    <w:rsid w:val="094D581F"/>
    <w:rsid w:val="09D17ED1"/>
    <w:rsid w:val="0B82315D"/>
    <w:rsid w:val="0B897D6B"/>
    <w:rsid w:val="0CD5590A"/>
    <w:rsid w:val="0D7C2082"/>
    <w:rsid w:val="0D83DADE"/>
    <w:rsid w:val="0E3E2293"/>
    <w:rsid w:val="0E3E2293"/>
    <w:rsid w:val="0E7A65CE"/>
    <w:rsid w:val="0EBA1C3D"/>
    <w:rsid w:val="0EC289EC"/>
    <w:rsid w:val="0EC289EC"/>
    <w:rsid w:val="0F3D13EC"/>
    <w:rsid w:val="0F9841E2"/>
    <w:rsid w:val="11614CF6"/>
    <w:rsid w:val="11790DFC"/>
    <w:rsid w:val="12344E15"/>
    <w:rsid w:val="124969DD"/>
    <w:rsid w:val="124969DD"/>
    <w:rsid w:val="12A02669"/>
    <w:rsid w:val="1302A5D5"/>
    <w:rsid w:val="13CE1F75"/>
    <w:rsid w:val="13EF09C4"/>
    <w:rsid w:val="13EF09C4"/>
    <w:rsid w:val="17B17666"/>
    <w:rsid w:val="17F6FF4A"/>
    <w:rsid w:val="17F6FF4A"/>
    <w:rsid w:val="1957829F"/>
    <w:rsid w:val="19EB46F4"/>
    <w:rsid w:val="19F1FB17"/>
    <w:rsid w:val="19F1FB17"/>
    <w:rsid w:val="1A29238A"/>
    <w:rsid w:val="1B6A1CB1"/>
    <w:rsid w:val="1C2D6606"/>
    <w:rsid w:val="1D2A0C17"/>
    <w:rsid w:val="1DC482F1"/>
    <w:rsid w:val="1DC482F1"/>
    <w:rsid w:val="1FA7C9A4"/>
    <w:rsid w:val="1FBDABE5"/>
    <w:rsid w:val="20668A69"/>
    <w:rsid w:val="21FDE95B"/>
    <w:rsid w:val="21FDE95B"/>
    <w:rsid w:val="2202C457"/>
    <w:rsid w:val="2202C457"/>
    <w:rsid w:val="22168611"/>
    <w:rsid w:val="2269C9D8"/>
    <w:rsid w:val="2363BFA7"/>
    <w:rsid w:val="2382DEAB"/>
    <w:rsid w:val="23C6ADEF"/>
    <w:rsid w:val="23D9D20C"/>
    <w:rsid w:val="24A8B304"/>
    <w:rsid w:val="24AE26AB"/>
    <w:rsid w:val="24B5CD7C"/>
    <w:rsid w:val="25486525"/>
    <w:rsid w:val="26B0E791"/>
    <w:rsid w:val="26B0E791"/>
    <w:rsid w:val="284EB710"/>
    <w:rsid w:val="28B3D6C0"/>
    <w:rsid w:val="28C617E5"/>
    <w:rsid w:val="2932C4EB"/>
    <w:rsid w:val="29BD34B7"/>
    <w:rsid w:val="29E47BEE"/>
    <w:rsid w:val="2AB0A314"/>
    <w:rsid w:val="2AB0A314"/>
    <w:rsid w:val="2AD12C15"/>
    <w:rsid w:val="2B0459CB"/>
    <w:rsid w:val="2D9E7762"/>
    <w:rsid w:val="2DA9046D"/>
    <w:rsid w:val="2E69CAC4"/>
    <w:rsid w:val="2EC1A99C"/>
    <w:rsid w:val="2F12CE85"/>
    <w:rsid w:val="2FA127D9"/>
    <w:rsid w:val="2FA127D9"/>
    <w:rsid w:val="304F5272"/>
    <w:rsid w:val="304FCACA"/>
    <w:rsid w:val="3066D83A"/>
    <w:rsid w:val="3113707B"/>
    <w:rsid w:val="3115E8C2"/>
    <w:rsid w:val="3115E8C2"/>
    <w:rsid w:val="315E44B6"/>
    <w:rsid w:val="325E9DDD"/>
    <w:rsid w:val="3260AAD6"/>
    <w:rsid w:val="336EC46F"/>
    <w:rsid w:val="340B15BB"/>
    <w:rsid w:val="34619F31"/>
    <w:rsid w:val="34D8BAC3"/>
    <w:rsid w:val="35333A29"/>
    <w:rsid w:val="36BFB445"/>
    <w:rsid w:val="36CAF321"/>
    <w:rsid w:val="370C2EEE"/>
    <w:rsid w:val="3719FC0D"/>
    <w:rsid w:val="374C5C6C"/>
    <w:rsid w:val="37882C21"/>
    <w:rsid w:val="383506B5"/>
    <w:rsid w:val="3854B60E"/>
    <w:rsid w:val="38F6E00B"/>
    <w:rsid w:val="394B01AD"/>
    <w:rsid w:val="3A149F85"/>
    <w:rsid w:val="3AAAF2DE"/>
    <w:rsid w:val="3B32744E"/>
    <w:rsid w:val="3B6A29CE"/>
    <w:rsid w:val="3BF6422D"/>
    <w:rsid w:val="3C052A2B"/>
    <w:rsid w:val="3C866E37"/>
    <w:rsid w:val="3CB7E094"/>
    <w:rsid w:val="3CBBCE40"/>
    <w:rsid w:val="3CCF3C21"/>
    <w:rsid w:val="3CF48F79"/>
    <w:rsid w:val="3DE358BD"/>
    <w:rsid w:val="3E7733BD"/>
    <w:rsid w:val="3ED7E4A8"/>
    <w:rsid w:val="3EE27468"/>
    <w:rsid w:val="3F1AEC89"/>
    <w:rsid w:val="3F287477"/>
    <w:rsid w:val="404D4134"/>
    <w:rsid w:val="41A996A0"/>
    <w:rsid w:val="41C6A50E"/>
    <w:rsid w:val="43082035"/>
    <w:rsid w:val="44329ACD"/>
    <w:rsid w:val="449C419A"/>
    <w:rsid w:val="44AD05F0"/>
    <w:rsid w:val="45948838"/>
    <w:rsid w:val="459500D5"/>
    <w:rsid w:val="45ED265E"/>
    <w:rsid w:val="470E0DE5"/>
    <w:rsid w:val="470E0DE5"/>
    <w:rsid w:val="473D6876"/>
    <w:rsid w:val="4741D7DA"/>
    <w:rsid w:val="47489114"/>
    <w:rsid w:val="479FD87F"/>
    <w:rsid w:val="4900EBA7"/>
    <w:rsid w:val="490BE707"/>
    <w:rsid w:val="496C7453"/>
    <w:rsid w:val="4A0AA253"/>
    <w:rsid w:val="4A56BAB8"/>
    <w:rsid w:val="4A9C05AC"/>
    <w:rsid w:val="4AAA3C1D"/>
    <w:rsid w:val="4B5C37F8"/>
    <w:rsid w:val="4B9DA79A"/>
    <w:rsid w:val="4CA222B8"/>
    <w:rsid w:val="4CE72972"/>
    <w:rsid w:val="4D305388"/>
    <w:rsid w:val="4D4EA8F4"/>
    <w:rsid w:val="4DAB5487"/>
    <w:rsid w:val="4E2C962D"/>
    <w:rsid w:val="4EAE4CB5"/>
    <w:rsid w:val="5230CECC"/>
    <w:rsid w:val="546C9B6C"/>
    <w:rsid w:val="5615277C"/>
    <w:rsid w:val="562C8852"/>
    <w:rsid w:val="562C8852"/>
    <w:rsid w:val="5693872E"/>
    <w:rsid w:val="5731CD9B"/>
    <w:rsid w:val="5761DA0F"/>
    <w:rsid w:val="57F62E1F"/>
    <w:rsid w:val="59FBEE8A"/>
    <w:rsid w:val="5A3296D3"/>
    <w:rsid w:val="5A3C4024"/>
    <w:rsid w:val="5B2A74B1"/>
    <w:rsid w:val="5B9B9C4A"/>
    <w:rsid w:val="5B9B9C4A"/>
    <w:rsid w:val="5BDF25FA"/>
    <w:rsid w:val="5C6DF105"/>
    <w:rsid w:val="5CC13BFE"/>
    <w:rsid w:val="5CE70851"/>
    <w:rsid w:val="5DAE7A3C"/>
    <w:rsid w:val="5DB0DA65"/>
    <w:rsid w:val="5DC25AB6"/>
    <w:rsid w:val="5DC25AB6"/>
    <w:rsid w:val="5DCB8A30"/>
    <w:rsid w:val="5DCD1DB4"/>
    <w:rsid w:val="5EDE58BE"/>
    <w:rsid w:val="5F95ED2D"/>
    <w:rsid w:val="5FF580BE"/>
    <w:rsid w:val="60366A3E"/>
    <w:rsid w:val="620997CC"/>
    <w:rsid w:val="62846FDA"/>
    <w:rsid w:val="6441EF4B"/>
    <w:rsid w:val="6441EF4B"/>
    <w:rsid w:val="64A83B7E"/>
    <w:rsid w:val="65BFBCFA"/>
    <w:rsid w:val="675E2108"/>
    <w:rsid w:val="68B1D982"/>
    <w:rsid w:val="68B3B4BF"/>
    <w:rsid w:val="690743E3"/>
    <w:rsid w:val="69146023"/>
    <w:rsid w:val="691D53DB"/>
    <w:rsid w:val="6B9EFF53"/>
    <w:rsid w:val="6C27FDA1"/>
    <w:rsid w:val="6CB5DB54"/>
    <w:rsid w:val="6CFA846D"/>
    <w:rsid w:val="6D91B012"/>
    <w:rsid w:val="6DACED4F"/>
    <w:rsid w:val="6EE91C10"/>
    <w:rsid w:val="6EFFF390"/>
    <w:rsid w:val="70B5B4CE"/>
    <w:rsid w:val="70F3CBAE"/>
    <w:rsid w:val="713AE019"/>
    <w:rsid w:val="71720EA4"/>
    <w:rsid w:val="71F5CC0F"/>
    <w:rsid w:val="730C6D97"/>
    <w:rsid w:val="7318AB49"/>
    <w:rsid w:val="74668CA9"/>
    <w:rsid w:val="76160C9C"/>
    <w:rsid w:val="7654ED1C"/>
    <w:rsid w:val="76E7644A"/>
    <w:rsid w:val="77CF313F"/>
    <w:rsid w:val="77CF313F"/>
    <w:rsid w:val="77E2819D"/>
    <w:rsid w:val="78017044"/>
    <w:rsid w:val="78C49CFF"/>
    <w:rsid w:val="78C49CFF"/>
    <w:rsid w:val="79118987"/>
    <w:rsid w:val="7957219E"/>
    <w:rsid w:val="798D3A39"/>
    <w:rsid w:val="79E4DA17"/>
    <w:rsid w:val="7AAD5094"/>
    <w:rsid w:val="7B5CB618"/>
    <w:rsid w:val="7BB19D1E"/>
    <w:rsid w:val="7BCEE2C7"/>
    <w:rsid w:val="7C049C6F"/>
    <w:rsid w:val="7CC54C88"/>
    <w:rsid w:val="7CE67B71"/>
    <w:rsid w:val="7D5D49F8"/>
    <w:rsid w:val="7DF76F9C"/>
    <w:rsid w:val="7E3D36AC"/>
    <w:rsid w:val="7E6862E6"/>
    <w:rsid w:val="7F02C629"/>
    <w:rsid w:val="7FA059EF"/>
    <w:rsid w:val="7FA6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E38CF"/>
  <w15:chartTrackingRefBased/>
  <w15:docId w15:val="{465D94D6-3A56-4FEB-811D-FF4EE40350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F64DF"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styleId="TitleChar" w:customStyle="1">
    <w:name w:val="Title Char"/>
    <w:link w:val="Title"/>
    <w:rsid w:val="001508A7"/>
    <w:rPr>
      <w:rFonts w:ascii="Calibri Light" w:hAnsi="Calibri Light" w:eastAsia="Times New Roman" w:cs="Times New Roman"/>
      <w:b/>
      <w:bCs/>
      <w:kern w:val="28"/>
      <w:sz w:val="32"/>
      <w:szCs w:val="32"/>
      <w:lang w:val="en-US" w:eastAsia="en-US"/>
    </w:rPr>
  </w:style>
  <w:style w:type="paragraph" w:styleId="ListParagraph">
    <w:uiPriority w:val="34"/>
    <w:name w:val="List Paragraph"/>
    <w:basedOn w:val="Normal"/>
    <w:qFormat/>
    <w:rsid w:val="70B5B4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imcdata1\Project%20Data\QMS\Minutes%20of%20Meeting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Minutes of Meeting.dot</ap:Template>
  <ap:Application>Microsoft Word for the web</ap:Application>
  <ap:DocSecurity>0</ap:DocSecurity>
  <ap:ScaleCrop>false</ap:ScaleCrop>
  <ap:Company>IMC Global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Title of Training Program / Presentation:</dc:title>
  <dc:subject/>
  <dc:creator>ashaikh</dc:creator>
  <keywords/>
  <lastModifiedBy>Rahul Shankar</lastModifiedBy>
  <revision>8</revision>
  <dcterms:created xsi:type="dcterms:W3CDTF">2026-08-13T05:21:00.0000000Z</dcterms:created>
  <dcterms:modified xsi:type="dcterms:W3CDTF">2026-08-20T01:11:24.8747251Z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Meeting_Minutes_Template_redo.docx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2129f321-b4a4-44aa-bc99-4d3f11e00ab1</vt:lpwstr>
  </property>
</Properties>
</file>